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sz w:val="24"/>
          <w:szCs w:val="24"/>
          <w:lang w:eastAsia="en-GB"/>
        </w:rPr>
        <w:id w:val="1517887430"/>
        <w:docPartObj>
          <w:docPartGallery w:val="Cover Pages"/>
          <w:docPartUnique/>
        </w:docPartObj>
      </w:sdtPr>
      <w:sdtEndPr>
        <w:rPr>
          <w:rFonts w:cstheme="minorBidi"/>
          <w:sz w:val="22"/>
          <w:szCs w:val="22"/>
        </w:rPr>
      </w:sdtEndPr>
      <w:sdtContent>
        <w:p w14:paraId="18B87082" w14:textId="3927579C" w:rsidR="00243C24" w:rsidRDefault="00243C24"/>
        <w:p w14:paraId="7F0E9DEF" w14:textId="77777777" w:rsidR="00243C24" w:rsidRDefault="00243C24" w:rsidP="46A5C33A">
          <w:r>
            <w:rPr>
              <w:noProof/>
              <w:lang w:eastAsia="en-GB"/>
            </w:rPr>
            <mc:AlternateContent>
              <mc:Choice Requires="wpg">
                <w:drawing>
                  <wp:anchor distT="0" distB="0" distL="114300" distR="114300" simplePos="0" relativeHeight="251658240" behindDoc="1" locked="0" layoutInCell="1" allowOverlap="1" wp14:anchorId="7EC76210" wp14:editId="4209FB98">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417668244"/>
                                    <w:dataBinding w:prefixMappings="xmlns:ns0='http://purl.org/dc/elements/1.1/' xmlns:ns1='http://schemas.openxmlformats.org/package/2006/metadata/core-properties' " w:xpath="/ns1:coreProperties[1]/ns0:creator[1]" w:storeItemID="{6C3C8BC8-F283-45AE-878A-BAB7291924A1}"/>
                                    <w:text/>
                                  </w:sdtPr>
                                  <w:sdtEndPr/>
                                  <w:sdtContent>
                                    <w:p w14:paraId="3CDD5F57" w14:textId="77777777" w:rsidR="00C3670D" w:rsidRDefault="00C3670D">
                                      <w:pPr>
                                        <w:pStyle w:val="NoSpacing"/>
                                        <w:rPr>
                                          <w:color w:val="FFFFFF" w:themeColor="background1"/>
                                          <w:sz w:val="32"/>
                                          <w:szCs w:val="32"/>
                                        </w:rPr>
                                      </w:pPr>
                                      <w:r>
                                        <w:rPr>
                                          <w:color w:val="FFFFFF" w:themeColor="background1"/>
                                          <w:sz w:val="32"/>
                                          <w:szCs w:val="32"/>
                                          <w:lang w:val="en-GB"/>
                                        </w:rPr>
                                        <w:t>STUDENT Joseph Roper</w:t>
                                      </w:r>
                                    </w:p>
                                  </w:sdtContent>
                                </w:sdt>
                                <w:p w14:paraId="0CF426D3" w14:textId="77777777" w:rsidR="00C3670D" w:rsidRDefault="00112111">
                                  <w:pPr>
                                    <w:pStyle w:val="NoSpacing"/>
                                    <w:rPr>
                                      <w:caps/>
                                      <w:color w:val="FFFFFF" w:themeColor="background1"/>
                                    </w:rPr>
                                  </w:pPr>
                                  <w:sdt>
                                    <w:sdtPr>
                                      <w:rPr>
                                        <w:caps/>
                                        <w:color w:val="FFFFFF" w:themeColor="background1"/>
                                      </w:rPr>
                                      <w:alias w:val="Company"/>
                                      <w:tag w:val=""/>
                                      <w:id w:val="364576927"/>
                                      <w:dataBinding w:prefixMappings="xmlns:ns0='http://schemas.openxmlformats.org/officeDocument/2006/extended-properties' " w:xpath="/ns0:Properties[1]/ns0:Company[1]" w:storeItemID="{6668398D-A668-4E3E-A5EB-62B293D839F1}"/>
                                      <w:text/>
                                    </w:sdtPr>
                                    <w:sdtEndPr/>
                                    <w:sdtContent>
                                      <w:r w:rsidR="00C3670D">
                                        <w:rPr>
                                          <w:caps/>
                                          <w:color w:val="FFFFFF" w:themeColor="background1"/>
                                          <w:lang w:val="en-GB"/>
                                        </w:rPr>
                                        <w:t>Salford City College</w:t>
                                      </w:r>
                                    </w:sdtContent>
                                  </w:sdt>
                                  <w:r w:rsidR="00C3670D">
                                    <w:rPr>
                                      <w:caps/>
                                      <w:color w:val="FFFFFF" w:themeColor="background1"/>
                                    </w:rPr>
                                    <w:t xml:space="preserve"> | </w:t>
                                  </w:r>
                                  <w:sdt>
                                    <w:sdtPr>
                                      <w:rPr>
                                        <w:caps/>
                                        <w:color w:val="FFFFFF" w:themeColor="background1"/>
                                      </w:rPr>
                                      <w:alias w:val="Address"/>
                                      <w:tag w:val=""/>
                                      <w:id w:val="656039242"/>
                                      <w:showingPlcHdr/>
                                      <w:dataBinding w:prefixMappings="xmlns:ns0='http://schemas.microsoft.com/office/2006/coverPageProps' " w:xpath="/ns0:CoverPageProperties[1]/ns0:CompanyAddress[1]" w:storeItemID="{55AF091B-3C7A-41E3-B477-F2FDAA23CFDA}"/>
                                      <w:text/>
                                    </w:sdtPr>
                                    <w:sdtEndPr/>
                                    <w:sdtContent>
                                      <w:r w:rsidR="00C3670D">
                                        <w:rPr>
                                          <w:caps/>
                                          <w:color w:val="FFFFFF" w:themeColor="background1"/>
                                        </w:rPr>
                                        <w:t>[Company address]</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933565549"/>
                                    <w:dataBinding w:prefixMappings="xmlns:ns0='http://purl.org/dc/elements/1.1/' xmlns:ns1='http://schemas.openxmlformats.org/package/2006/metadata/core-properties' " w:xpath="/ns1:coreProperties[1]/ns0:title[1]" w:storeItemID="{6C3C8BC8-F283-45AE-878A-BAB7291924A1}"/>
                                    <w:text/>
                                  </w:sdtPr>
                                  <w:sdtEndPr/>
                                  <w:sdtContent>
                                    <w:p w14:paraId="4B2DF1DB" w14:textId="1AFFDF0E" w:rsidR="00C3670D" w:rsidRDefault="003F3677">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3F3677">
                                        <w:rPr>
                                          <w:rFonts w:asciiTheme="majorHAnsi" w:eastAsiaTheme="majorEastAsia" w:hAnsiTheme="majorHAnsi" w:cstheme="majorBidi"/>
                                          <w:color w:val="595959" w:themeColor="text1" w:themeTint="A6"/>
                                          <w:sz w:val="108"/>
                                          <w:szCs w:val="108"/>
                                        </w:rPr>
                                        <w:t>BTEC National Extended Diploma in Creative Media Production</w:t>
                                      </w:r>
                                    </w:p>
                                  </w:sdtContent>
                                </w:sdt>
                                <w:sdt>
                                  <w:sdtPr>
                                    <w:rPr>
                                      <w:caps/>
                                      <w:color w:val="373545" w:themeColor="text2"/>
                                      <w:sz w:val="36"/>
                                      <w:szCs w:val="36"/>
                                    </w:rPr>
                                    <w:alias w:val="Subtitle"/>
                                    <w:tag w:val=""/>
                                    <w:id w:val="-633482860"/>
                                    <w:dataBinding w:prefixMappings="xmlns:ns0='http://purl.org/dc/elements/1.1/' xmlns:ns1='http://schemas.openxmlformats.org/package/2006/metadata/core-properties' " w:xpath="/ns1:coreProperties[1]/ns0:subject[1]" w:storeItemID="{6C3C8BC8-F283-45AE-878A-BAB7291924A1}"/>
                                    <w:text/>
                                  </w:sdtPr>
                                  <w:sdtEndPr/>
                                  <w:sdtContent>
                                    <w:p w14:paraId="1D759E69" w14:textId="7537E90B" w:rsidR="00C3670D" w:rsidRDefault="008B6926">
                                      <w:pPr>
                                        <w:pStyle w:val="NoSpacing"/>
                                        <w:spacing w:before="240"/>
                                        <w:rPr>
                                          <w:caps/>
                                          <w:color w:val="373545" w:themeColor="text2"/>
                                          <w:sz w:val="36"/>
                                          <w:szCs w:val="36"/>
                                        </w:rPr>
                                      </w:pPr>
                                      <w:r>
                                        <w:rPr>
                                          <w:caps/>
                                          <w:color w:val="373545" w:themeColor="text2"/>
                                          <w:sz w:val="36"/>
                                          <w:szCs w:val="36"/>
                                        </w:rPr>
                                        <w:t>Unit 6: Critical Approaches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EC76210" id="Group 119" o:spid="_x0000_s1026" style="position:absolute;margin-left:0;margin-top:0;width:539.6pt;height:719.9pt;z-index:-25165824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3494ba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58b6c0 [3205]" stroked="f" strokeweight="1pt">
                      <v:textbox inset="36pt,14.4pt,36pt,36pt">
                        <w:txbxContent>
                          <w:sdt>
                            <w:sdtPr>
                              <w:rPr>
                                <w:color w:val="FFFFFF" w:themeColor="background1"/>
                                <w:sz w:val="32"/>
                                <w:szCs w:val="32"/>
                              </w:rPr>
                              <w:alias w:val="Author"/>
                              <w:tag w:val=""/>
                              <w:id w:val="1417668244"/>
                              <w:dataBinding w:prefixMappings="xmlns:ns0='http://purl.org/dc/elements/1.1/' xmlns:ns1='http://schemas.openxmlformats.org/package/2006/metadata/core-properties' " w:xpath="/ns1:coreProperties[1]/ns0:creator[1]" w:storeItemID="{6C3C8BC8-F283-45AE-878A-BAB7291924A1}"/>
                              <w:text/>
                            </w:sdtPr>
                            <w:sdtEndPr/>
                            <w:sdtContent>
                              <w:p w14:paraId="3CDD5F57" w14:textId="77777777" w:rsidR="00C3670D" w:rsidRDefault="00C3670D">
                                <w:pPr>
                                  <w:pStyle w:val="NoSpacing"/>
                                  <w:rPr>
                                    <w:color w:val="FFFFFF" w:themeColor="background1"/>
                                    <w:sz w:val="32"/>
                                    <w:szCs w:val="32"/>
                                  </w:rPr>
                                </w:pPr>
                                <w:r>
                                  <w:rPr>
                                    <w:color w:val="FFFFFF" w:themeColor="background1"/>
                                    <w:sz w:val="32"/>
                                    <w:szCs w:val="32"/>
                                    <w:lang w:val="en-GB"/>
                                  </w:rPr>
                                  <w:t>STUDENT Joseph Roper</w:t>
                                </w:r>
                              </w:p>
                            </w:sdtContent>
                          </w:sdt>
                          <w:p w14:paraId="0CF426D3" w14:textId="77777777" w:rsidR="00C3670D" w:rsidRDefault="00E80B77">
                            <w:pPr>
                              <w:pStyle w:val="NoSpacing"/>
                              <w:rPr>
                                <w:caps/>
                                <w:color w:val="FFFFFF" w:themeColor="background1"/>
                              </w:rPr>
                            </w:pPr>
                            <w:sdt>
                              <w:sdtPr>
                                <w:rPr>
                                  <w:caps/>
                                  <w:color w:val="FFFFFF" w:themeColor="background1"/>
                                </w:rPr>
                                <w:alias w:val="Company"/>
                                <w:tag w:val=""/>
                                <w:id w:val="364576927"/>
                                <w:dataBinding w:prefixMappings="xmlns:ns0='http://schemas.openxmlformats.org/officeDocument/2006/extended-properties' " w:xpath="/ns0:Properties[1]/ns0:Company[1]" w:storeItemID="{6668398D-A668-4E3E-A5EB-62B293D839F1}"/>
                                <w:text/>
                              </w:sdtPr>
                              <w:sdtEndPr/>
                              <w:sdtContent>
                                <w:r w:rsidR="00C3670D">
                                  <w:rPr>
                                    <w:caps/>
                                    <w:color w:val="FFFFFF" w:themeColor="background1"/>
                                    <w:lang w:val="en-GB"/>
                                  </w:rPr>
                                  <w:t>Salford City College</w:t>
                                </w:r>
                              </w:sdtContent>
                            </w:sdt>
                            <w:r w:rsidR="00C3670D">
                              <w:rPr>
                                <w:caps/>
                                <w:color w:val="FFFFFF" w:themeColor="background1"/>
                              </w:rPr>
                              <w:t xml:space="preserve"> | </w:t>
                            </w:r>
                            <w:sdt>
                              <w:sdtPr>
                                <w:rPr>
                                  <w:caps/>
                                  <w:color w:val="FFFFFF" w:themeColor="background1"/>
                                </w:rPr>
                                <w:alias w:val="Address"/>
                                <w:tag w:val=""/>
                                <w:id w:val="656039242"/>
                                <w:showingPlcHdr/>
                                <w:dataBinding w:prefixMappings="xmlns:ns0='http://schemas.microsoft.com/office/2006/coverPageProps' " w:xpath="/ns0:CoverPageProperties[1]/ns0:CompanyAddress[1]" w:storeItemID="{55AF091B-3C7A-41E3-B477-F2FDAA23CFDA}"/>
                                <w:text/>
                              </w:sdtPr>
                              <w:sdtEndPr/>
                              <w:sdtContent>
                                <w:r w:rsidR="00C3670D">
                                  <w:rPr>
                                    <w:caps/>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933565549"/>
                              <w:dataBinding w:prefixMappings="xmlns:ns0='http://purl.org/dc/elements/1.1/' xmlns:ns1='http://schemas.openxmlformats.org/package/2006/metadata/core-properties' " w:xpath="/ns1:coreProperties[1]/ns0:title[1]" w:storeItemID="{6C3C8BC8-F283-45AE-878A-BAB7291924A1}"/>
                              <w:text/>
                            </w:sdtPr>
                            <w:sdtEndPr/>
                            <w:sdtContent>
                              <w:p w14:paraId="4B2DF1DB" w14:textId="1AFFDF0E" w:rsidR="00C3670D" w:rsidRDefault="003F3677">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3F3677">
                                  <w:rPr>
                                    <w:rFonts w:asciiTheme="majorHAnsi" w:eastAsiaTheme="majorEastAsia" w:hAnsiTheme="majorHAnsi" w:cstheme="majorBidi"/>
                                    <w:color w:val="595959" w:themeColor="text1" w:themeTint="A6"/>
                                    <w:sz w:val="108"/>
                                    <w:szCs w:val="108"/>
                                  </w:rPr>
                                  <w:t>BTEC National Extended Diploma in Creative Media Production</w:t>
                                </w:r>
                              </w:p>
                            </w:sdtContent>
                          </w:sdt>
                          <w:sdt>
                            <w:sdtPr>
                              <w:rPr>
                                <w:caps/>
                                <w:color w:val="373545" w:themeColor="text2"/>
                                <w:sz w:val="36"/>
                                <w:szCs w:val="36"/>
                              </w:rPr>
                              <w:alias w:val="Subtitle"/>
                              <w:tag w:val=""/>
                              <w:id w:val="-633482860"/>
                              <w:dataBinding w:prefixMappings="xmlns:ns0='http://purl.org/dc/elements/1.1/' xmlns:ns1='http://schemas.openxmlformats.org/package/2006/metadata/core-properties' " w:xpath="/ns1:coreProperties[1]/ns0:subject[1]" w:storeItemID="{6C3C8BC8-F283-45AE-878A-BAB7291924A1}"/>
                              <w:text/>
                            </w:sdtPr>
                            <w:sdtEndPr/>
                            <w:sdtContent>
                              <w:p w14:paraId="1D759E69" w14:textId="7537E90B" w:rsidR="00C3670D" w:rsidRDefault="008B6926">
                                <w:pPr>
                                  <w:pStyle w:val="NoSpacing"/>
                                  <w:spacing w:before="240"/>
                                  <w:rPr>
                                    <w:caps/>
                                    <w:color w:val="373545" w:themeColor="text2"/>
                                    <w:sz w:val="36"/>
                                    <w:szCs w:val="36"/>
                                  </w:rPr>
                                </w:pPr>
                                <w:r>
                                  <w:rPr>
                                    <w:caps/>
                                    <w:color w:val="373545" w:themeColor="text2"/>
                                    <w:sz w:val="36"/>
                                    <w:szCs w:val="36"/>
                                  </w:rPr>
                                  <w:t>Unit 6: Critical Approaches</w:t>
                                </w:r>
                              </w:p>
                            </w:sdtContent>
                          </w:sdt>
                        </w:txbxContent>
                      </v:textbox>
                    </v:shape>
                    <w10:wrap anchorx="page" anchory="page"/>
                  </v:group>
                </w:pict>
              </mc:Fallback>
            </mc:AlternateContent>
          </w:r>
        </w:p>
        <w:p w14:paraId="4DDCDE2D" w14:textId="77777777" w:rsidR="00243C24" w:rsidRDefault="00243C24">
          <w:r>
            <w:br w:type="page"/>
          </w:r>
        </w:p>
        <w:p w14:paraId="6C5927F8" w14:textId="018CAF02" w:rsidR="00407A0A" w:rsidRDefault="00407A0A" w:rsidP="00407A0A">
          <w:pPr>
            <w:pStyle w:val="Title"/>
          </w:pPr>
          <w:r>
            <w:lastRenderedPageBreak/>
            <w:t>Unit 6 – Task 2</w:t>
          </w:r>
        </w:p>
        <w:p w14:paraId="664565D8" w14:textId="51C81532" w:rsidR="00407A0A" w:rsidRDefault="00407A0A" w:rsidP="00407A0A">
          <w:pPr>
            <w:pStyle w:val="Heading1"/>
          </w:pPr>
          <w:r>
            <w:t xml:space="preserve">Marketing </w:t>
          </w:r>
          <w:r w:rsidR="0012622B">
            <w:t>Techniques</w:t>
          </w:r>
        </w:p>
        <w:p w14:paraId="03E20DFD" w14:textId="4E1AE11F" w:rsidR="00E3328B" w:rsidRDefault="00E3328B" w:rsidP="00E3328B">
          <w:r>
            <w:t xml:space="preserve">Marketers use </w:t>
          </w:r>
          <w:r w:rsidR="002B4A5B">
            <w:t xml:space="preserve">images, sound, </w:t>
          </w:r>
          <w:r>
            <w:t>words</w:t>
          </w:r>
          <w:r w:rsidR="002B4A5B">
            <w:t>, symbols and icons</w:t>
          </w:r>
          <w:r>
            <w:t xml:space="preserve"> to appeal to specific audiences so that they can market their product more effectively</w:t>
          </w:r>
          <w:r w:rsidR="002B4A5B">
            <w:t>.</w:t>
          </w:r>
        </w:p>
        <w:p w14:paraId="783B4637" w14:textId="7DE21087" w:rsidR="002B4A5B" w:rsidRDefault="00170ADC" w:rsidP="00E3328B">
          <w:r>
            <w:t xml:space="preserve">Images are a very effective marketing tool </w:t>
          </w:r>
          <w:r w:rsidR="008C7082">
            <w:t xml:space="preserve">as it is usually the first piece of media that the audience will see for your product meaning it will </w:t>
          </w:r>
          <w:r w:rsidR="00F116F9">
            <w:t xml:space="preserve">set </w:t>
          </w:r>
          <w:r w:rsidR="008C7082">
            <w:t xml:space="preserve">how the audience will portray your product after the fact. An example of an effective piece of media demonstrating the relevance of imagery in marketing is the Super Smash Bros Ultimate poster </w:t>
          </w:r>
          <w:r w:rsidR="00ED0856">
            <w:t xml:space="preserve">as it shows off every character in the game which will allow the audience to recognise the characters they know from other games and franchises intriguing them to </w:t>
          </w:r>
          <w:r w:rsidR="0052192C">
            <w:t>purchase the game. This poster is also using symbols and icons as they have Mario, Link and Pikachu all Nintendo franchise frontrunners making them easily recognisable to audiences.</w:t>
          </w:r>
        </w:p>
        <w:p w14:paraId="6B1D5F80" w14:textId="54CF797D" w:rsidR="008C7082" w:rsidRDefault="00ED0856" w:rsidP="00E3328B">
          <w:r>
            <w:rPr>
              <w:noProof/>
              <w:lang w:eastAsia="en-GB"/>
            </w:rPr>
            <w:drawing>
              <wp:inline distT="0" distB="0" distL="0" distR="0" wp14:anchorId="04885C88" wp14:editId="1FB1983E">
                <wp:extent cx="3867150" cy="2618807"/>
                <wp:effectExtent l="0" t="0" r="0" b="0"/>
                <wp:docPr id="29" name="Picture 29" descr="Image result for super smash ultimate poster">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super smash ultimate pos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0127" cy="2620823"/>
                        </a:xfrm>
                        <a:prstGeom prst="rect">
                          <a:avLst/>
                        </a:prstGeom>
                        <a:noFill/>
                        <a:ln>
                          <a:noFill/>
                        </a:ln>
                      </pic:spPr>
                    </pic:pic>
                  </a:graphicData>
                </a:graphic>
              </wp:inline>
            </w:drawing>
          </w:r>
        </w:p>
        <w:p w14:paraId="36748C0C" w14:textId="15DE6FD3" w:rsidR="00F116F9" w:rsidRDefault="00F116F9" w:rsidP="00E3328B">
          <w:r>
            <w:t xml:space="preserve">Sound is an effective marketing tool as it can be used to set the tone for a product and </w:t>
          </w:r>
          <w:r w:rsidR="00E91CD7">
            <w:t xml:space="preserve">invigorate audiences to see the rest of a trailer in a good light persuading them more to purchase the product. A good use of sound in a trailer is for the story mode of the game Super Smash Brothers Ultimate: World of Light as the song used in the trailer truly </w:t>
          </w:r>
          <w:r w:rsidR="001807C3">
            <w:t>immerses</w:t>
          </w:r>
          <w:r w:rsidR="00E91CD7">
            <w:t xml:space="preserve"> the audience into the tra</w:t>
          </w:r>
          <w:r w:rsidR="00E80B77">
            <w:t xml:space="preserve">iler, the </w:t>
          </w:r>
          <w:r w:rsidR="001807C3">
            <w:t>song’s</w:t>
          </w:r>
          <w:r w:rsidR="00E80B77">
            <w:t xml:space="preserve"> lyrics also inform the audience about the context of the story mode.</w:t>
          </w:r>
        </w:p>
        <w:p w14:paraId="6D93B7CA" w14:textId="562D7CDF" w:rsidR="002B4A5B" w:rsidRDefault="00112111" w:rsidP="00E3328B">
          <w:pPr>
            <w:rPr>
              <w:rStyle w:val="Hyperlink"/>
            </w:rPr>
          </w:pPr>
          <w:hyperlink r:id="rId10" w:history="1">
            <w:r w:rsidR="00542F20" w:rsidRPr="0032069A">
              <w:rPr>
                <w:rStyle w:val="Hyperlink"/>
              </w:rPr>
              <w:t>https://www.youtube.com/watch?v=WShCN-AYHqA</w:t>
            </w:r>
          </w:hyperlink>
        </w:p>
        <w:p w14:paraId="5ECFC0F9" w14:textId="07C02CF6" w:rsidR="00086A97" w:rsidRDefault="00CD79FF" w:rsidP="00E3328B">
          <w:r>
            <w:t xml:space="preserve">The text on posters is </w:t>
          </w:r>
          <w:r w:rsidR="00B2008B" w:rsidRPr="00CD79FF">
            <w:t xml:space="preserve">also important as it displays the title of the game and without it </w:t>
          </w:r>
          <w:r w:rsidRPr="00CD79FF">
            <w:t xml:space="preserve">there would just be an image and audiences wouldn’t know what the product is called </w:t>
          </w:r>
          <w:r>
            <w:t>meaning they wouldn’t be able to research the product and buy it. The font is also important for the title of a poster as if the text was really small you wouldn’t be able to read it and if it was too big</w:t>
          </w:r>
          <w:r w:rsidR="00EE293E">
            <w:t xml:space="preserve"> the text would block the image resulting in a bad poster.</w:t>
          </w:r>
        </w:p>
        <w:p w14:paraId="728994C8" w14:textId="77777777" w:rsidR="00EE293E" w:rsidRPr="00E3328B" w:rsidRDefault="00EE293E" w:rsidP="00E3328B">
          <w:bookmarkStart w:id="0" w:name="_GoBack"/>
          <w:bookmarkEnd w:id="0"/>
        </w:p>
        <w:p w14:paraId="734D5171" w14:textId="38E18CEF" w:rsidR="0074250A" w:rsidRDefault="0074250A" w:rsidP="0074250A">
          <w:r w:rsidRPr="0074250A">
            <w:t xml:space="preserve">Marketers use selective language to entice their audience to buy a certain product and slander others. They will use powerful words such as elite, faster, better and stronger to describe for example a computer and its positive attributes and then when describing the negatives of the </w:t>
          </w:r>
          <w:r w:rsidRPr="0074250A">
            <w:lastRenderedPageBreak/>
            <w:t>computer they will use euphemisms to make the bad points of the system seem better than they are for example in the 16-bit console war between SEGA and Nintendo each company used marketing tricks to get the better of the rival company, an example of this is with the SEGA Mega drive vs the SNES (Super Nintendo Entertainment System). The SNES overall debatably had better hardware than SEGA’s system, however SEGA didn’t advertise it this way they instead called their weaker processor the “Blast Processor” and had adverts that compared the SNES to a slow car and the SEGA Mega drive to a super car. This would influence young children, with the budget to only buy one console which is most likely SEGA’s target market, to buy the console that is compared to the really fast car as children like fast cars.</w:t>
          </w:r>
        </w:p>
        <w:p w14:paraId="3FE870C9" w14:textId="65A9C1C7" w:rsidR="0074250A" w:rsidRDefault="0074250A" w:rsidP="0074250A">
          <w:r>
            <w:rPr>
              <w:rFonts w:ascii="Arial" w:hAnsi="Arial" w:cs="Arial"/>
              <w:noProof/>
              <w:color w:val="000000"/>
              <w:sz w:val="23"/>
              <w:szCs w:val="23"/>
              <w:lang w:eastAsia="en-GB"/>
            </w:rPr>
            <w:drawing>
              <wp:inline distT="0" distB="0" distL="0" distR="0" wp14:anchorId="30BCA9A0" wp14:editId="1ECCF9EA">
                <wp:extent cx="2998470" cy="1913890"/>
                <wp:effectExtent l="0" t="0" r="0" b="0"/>
                <wp:docPr id="4" name="Picture 4" descr="https://lh4.googleusercontent.com/BH1MshM2si_AW8DLX9sUm3IusjxGQ_POAGSwymIaoK9yfg8wfsbb7pXaxxlMIw_m_p6VWznGYkl9Sf43wkzCrUyd2PglxMHBiMsPLz7X_U9QpzoAmT8biJdW4LOQ6xxpyUO7-kOV">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BH1MshM2si_AW8DLX9sUm3IusjxGQ_POAGSwymIaoK9yfg8wfsbb7pXaxxlMIw_m_p6VWznGYkl9Sf43wkzCrUyd2PglxMHBiMsPLz7X_U9QpzoAmT8biJdW4LOQ6xxpyUO7-kOV"/>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8470" cy="1913890"/>
                        </a:xfrm>
                        <a:prstGeom prst="rect">
                          <a:avLst/>
                        </a:prstGeom>
                        <a:noFill/>
                        <a:ln>
                          <a:noFill/>
                        </a:ln>
                      </pic:spPr>
                    </pic:pic>
                  </a:graphicData>
                </a:graphic>
              </wp:inline>
            </w:drawing>
          </w:r>
          <w:r>
            <w:rPr>
              <w:rFonts w:ascii="Arial" w:hAnsi="Arial" w:cs="Arial"/>
              <w:noProof/>
              <w:color w:val="000000"/>
              <w:sz w:val="23"/>
              <w:szCs w:val="23"/>
              <w:lang w:eastAsia="en-GB"/>
            </w:rPr>
            <w:drawing>
              <wp:inline distT="0" distB="0" distL="0" distR="0" wp14:anchorId="436A20F2" wp14:editId="06F05425">
                <wp:extent cx="2235737" cy="1913418"/>
                <wp:effectExtent l="0" t="0" r="0" b="0"/>
                <wp:docPr id="5" name="Picture 5" descr="https://lh3.googleusercontent.com/zwgmXVEoLFb42pFqwKZnEJMncH7gMw5BvkaZcMASF39XXWDzxoqzyM7yjohAZmvJ6uugaU8GEaQZGHHjC3UK2lSG7-MFvI_B-YOxCi_043OcFyE7FPLMhZpx78h6-bpsPRgFiB4M">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wgmXVEoLFb42pFqwKZnEJMncH7gMw5BvkaZcMASF39XXWDzxoqzyM7yjohAZmvJ6uugaU8GEaQZGHHjC3UK2lSG7-MFvI_B-YOxCi_043OcFyE7FPLMhZpx78h6-bpsPRgFiB4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49105" cy="1924859"/>
                        </a:xfrm>
                        <a:prstGeom prst="rect">
                          <a:avLst/>
                        </a:prstGeom>
                        <a:noFill/>
                        <a:ln>
                          <a:noFill/>
                        </a:ln>
                      </pic:spPr>
                    </pic:pic>
                  </a:graphicData>
                </a:graphic>
              </wp:inline>
            </w:drawing>
          </w:r>
        </w:p>
        <w:p w14:paraId="3C7BDCD7" w14:textId="421311E2" w:rsidR="001B19A3" w:rsidRDefault="001B19A3" w:rsidP="001B19A3">
          <w:pPr>
            <w:ind w:left="1440"/>
          </w:pPr>
          <w:r>
            <w:t xml:space="preserve">       ^SNES^</w:t>
          </w:r>
          <w:r>
            <w:tab/>
          </w:r>
          <w:r>
            <w:tab/>
          </w:r>
          <w:r>
            <w:tab/>
          </w:r>
          <w:r>
            <w:tab/>
            <w:t xml:space="preserve">             ^SEGA </w:t>
          </w:r>
          <w:r w:rsidR="009A52F5">
            <w:t>Mega drive</w:t>
          </w:r>
          <w:r>
            <w:t>^</w:t>
          </w:r>
        </w:p>
        <w:p w14:paraId="7B7874FE" w14:textId="77777777" w:rsidR="0012622B" w:rsidRDefault="00112111" w:rsidP="0074250A">
          <w:pPr>
            <w:pStyle w:val="NormalWeb"/>
            <w:spacing w:before="0" w:beforeAutospacing="0" w:after="0" w:afterAutospacing="0"/>
            <w:rPr>
              <w:rStyle w:val="Hyperlink"/>
              <w:rFonts w:asciiTheme="minorHAnsi" w:eastAsiaTheme="majorEastAsia" w:hAnsiTheme="minorHAnsi" w:cstheme="minorHAnsi"/>
              <w:color w:val="1155CC"/>
              <w:sz w:val="23"/>
              <w:szCs w:val="23"/>
            </w:rPr>
          </w:pPr>
          <w:hyperlink r:id="rId14" w:history="1">
            <w:r w:rsidR="0074250A" w:rsidRPr="0074250A">
              <w:rPr>
                <w:rStyle w:val="Hyperlink"/>
                <w:rFonts w:asciiTheme="minorHAnsi" w:eastAsiaTheme="majorEastAsia" w:hAnsiTheme="minorHAnsi" w:cstheme="minorHAnsi"/>
                <w:color w:val="1155CC"/>
                <w:sz w:val="23"/>
                <w:szCs w:val="23"/>
              </w:rPr>
              <w:t>https://www.youtube.com/watch?v=zlulSyBI2aY</w:t>
            </w:r>
          </w:hyperlink>
        </w:p>
        <w:p w14:paraId="2D675D26" w14:textId="48097E91" w:rsidR="00CD4C6C" w:rsidRPr="0012622B" w:rsidRDefault="00112111" w:rsidP="002B4A5B">
          <w:pPr>
            <w:pStyle w:val="NormalWeb"/>
            <w:spacing w:before="0" w:beforeAutospacing="0" w:after="0" w:afterAutospacing="0"/>
            <w:textAlignment w:val="baseline"/>
            <w:rPr>
              <w:rFonts w:asciiTheme="minorHAnsi" w:hAnsiTheme="minorHAnsi" w:cstheme="minorBidi"/>
            </w:rPr>
          </w:pPr>
        </w:p>
      </w:sdtContent>
    </w:sdt>
    <w:p w14:paraId="1905406F" w14:textId="30137006" w:rsidR="00500777" w:rsidRDefault="00500777" w:rsidP="00500777">
      <w:pPr>
        <w:pStyle w:val="Heading1"/>
      </w:pPr>
      <w:r>
        <w:t>Audience Profiling</w:t>
      </w:r>
    </w:p>
    <w:p w14:paraId="5BCDAD6A" w14:textId="2E18198D" w:rsidR="00460B96" w:rsidRDefault="00460B96" w:rsidP="00460B96">
      <w:r w:rsidRPr="00460B96">
        <w:t>I am going to try and guess the; age, gender, regional identity, socio economic status, psychographics and gaming preferences of the fans of the game franchise Super Smash Brothers just off of the marketing for the game. For the age of their fans/players of the game I will assume its 12 - 25 considering that it is a fighting game it should be for an older audience such as 15+ however there is no blood in the game and it uses Nintendo’s characters such as Mario and Pikachu so it can be played by children as it only contains cartoon violence.</w:t>
      </w:r>
    </w:p>
    <w:p w14:paraId="7C82A095" w14:textId="773461B2" w:rsidR="00460B96" w:rsidRDefault="00460B96" w:rsidP="00460B96">
      <w:r w:rsidRPr="00460B96">
        <w:t xml:space="preserve">For the gender of the players I believe it will most likely be male as it’s a fighting game and most of the characters in the game are male as well as the people in the adverts playing the game are usually male. However I believe females also play it due to the character roster having pink characters like princess peach and </w:t>
      </w:r>
      <w:r w:rsidR="002B6502" w:rsidRPr="00460B96">
        <w:t>Kirby</w:t>
      </w:r>
      <w:r w:rsidRPr="00460B96">
        <w:t xml:space="preserve">. Also because all the adverts try to include a 1:2 or 2:6 ratio of female to males so </w:t>
      </w:r>
      <w:r w:rsidR="002B6502" w:rsidRPr="00460B96">
        <w:t>Nintendo</w:t>
      </w:r>
      <w:r w:rsidRPr="00460B96">
        <w:t xml:space="preserve"> is clearly trying to market more to males but also somewhat of the other gender too.</w:t>
      </w:r>
    </w:p>
    <w:p w14:paraId="3A57759B" w14:textId="77777777" w:rsidR="00460B96" w:rsidRDefault="00460B96" w:rsidP="00460B96"/>
    <w:p w14:paraId="4847905A" w14:textId="314E6708" w:rsidR="00460B96" w:rsidRDefault="00460B96" w:rsidP="00460B96">
      <w:r w:rsidRPr="00460B96">
        <w:rPr>
          <w:noProof/>
          <w:lang w:eastAsia="en-GB"/>
        </w:rPr>
        <w:lastRenderedPageBreak/>
        <w:drawing>
          <wp:inline distT="0" distB="0" distL="0" distR="0" wp14:anchorId="42D5CE7B" wp14:editId="50497FE9">
            <wp:extent cx="5943600" cy="2902585"/>
            <wp:effectExtent l="0" t="0" r="0" b="0"/>
            <wp:docPr id="18" name="Picture 18" descr="https://lh3.googleusercontent.com/gAw4gVO4AjwnvP1KP5iq43S-keMnjhXla4LvZYAJMAcV2h2gzuwGsAIIRdgloM19Qd8MbEAGRmD3BlrnFhY16mgCS1J3lcVkCNo2jsjpyAuusbJy-fE79fVgNUk7CGKpEaPw7hyO">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gAw4gVO4AjwnvP1KP5iq43S-keMnjhXla4LvZYAJMAcV2h2gzuwGsAIIRdgloM19Qd8MbEAGRmD3BlrnFhY16mgCS1J3lcVkCNo2jsjpyAuusbJy-fE79fVgNUk7CGKpEaPw7hy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02585"/>
                    </a:xfrm>
                    <a:prstGeom prst="rect">
                      <a:avLst/>
                    </a:prstGeom>
                    <a:noFill/>
                    <a:ln>
                      <a:noFill/>
                    </a:ln>
                  </pic:spPr>
                </pic:pic>
              </a:graphicData>
            </a:graphic>
          </wp:inline>
        </w:drawing>
      </w:r>
    </w:p>
    <w:p w14:paraId="72761136" w14:textId="00A735EE" w:rsidR="002B6502" w:rsidRDefault="00460B96" w:rsidP="00460B96">
      <w:r w:rsidRPr="00460B96">
        <w:rPr>
          <w:noProof/>
          <w:lang w:eastAsia="en-GB"/>
        </w:rPr>
        <w:drawing>
          <wp:inline distT="0" distB="0" distL="0" distR="0" wp14:anchorId="1F5F2318" wp14:editId="01B0904C">
            <wp:extent cx="5943600" cy="2509520"/>
            <wp:effectExtent l="0" t="0" r="0" b="5080"/>
            <wp:docPr id="17" name="Picture 17" descr="https://lh5.googleusercontent.com/mGXT4_kyEMAUC7Mw1lKKG7J8FZJcVVxpZlGvOnfg5z9qMG7jbZpl2_eTn2bxTwrrpt2-62a6JAv3zZrOML9iQ5NsEeeICqUs-cALrMJySk23PiXQoAcLZsnoMLk-yT-TJgrg-ejx">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mGXT4_kyEMAUC7Mw1lKKG7J8FZJcVVxpZlGvOnfg5z9qMG7jbZpl2_eTn2bxTwrrpt2-62a6JAv3zZrOML9iQ5NsEeeICqUs-cALrMJySk23PiXQoAcLZsnoMLk-yT-TJgrg-ej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09520"/>
                    </a:xfrm>
                    <a:prstGeom prst="rect">
                      <a:avLst/>
                    </a:prstGeom>
                    <a:noFill/>
                    <a:ln>
                      <a:noFill/>
                    </a:ln>
                  </pic:spPr>
                </pic:pic>
              </a:graphicData>
            </a:graphic>
          </wp:inline>
        </w:drawing>
      </w:r>
    </w:p>
    <w:p w14:paraId="33B2A110" w14:textId="6F9A6A3F" w:rsidR="00460B96" w:rsidRDefault="00460B96" w:rsidP="00460B96">
      <w:r w:rsidRPr="00460B96">
        <w:t xml:space="preserve">I believe most of the players for this game rather live in Japan or English speaking countries as all of the marketing is rather in English or Japanese meaning that you’ll only find out about the game if you're rather a massive fan of </w:t>
      </w:r>
      <w:r w:rsidR="002B6502" w:rsidRPr="00460B96">
        <w:t>Nintendo</w:t>
      </w:r>
      <w:r w:rsidRPr="00460B96">
        <w:t xml:space="preserve"> or you see and advert in one of those countries.</w:t>
      </w:r>
    </w:p>
    <w:p w14:paraId="4A8BBFD0" w14:textId="3243C7C5" w:rsidR="00460B96" w:rsidRDefault="00460B96" w:rsidP="00460B96">
      <w:r w:rsidRPr="00460B96">
        <w:t>I think the socio economic status of the players is middle class to upper class as to play the game which was released at the price of £40 you also have to own the Wii U console which is roughly £300 brand new, meaning people without money won’t want to spend money on a console with only a few good games and which doesn’t really receive 3rd party games.</w:t>
      </w:r>
    </w:p>
    <w:p w14:paraId="6E4A712A" w14:textId="115D8374" w:rsidR="00460B96" w:rsidRDefault="00460B96" w:rsidP="00460B96">
      <w:r w:rsidRPr="00460B96">
        <w:t xml:space="preserve">I believe people who play Super Smash Brothers Wii U will also like other fighting games due to the genre of the game or other Nintendo games as they play </w:t>
      </w:r>
      <w:proofErr w:type="gramStart"/>
      <w:r w:rsidRPr="00460B96">
        <w:t>Smash</w:t>
      </w:r>
      <w:proofErr w:type="gramEnd"/>
      <w:r w:rsidRPr="00460B96">
        <w:t xml:space="preserve"> because their </w:t>
      </w:r>
      <w:r w:rsidR="002B6502" w:rsidRPr="00460B96">
        <w:t>favourite</w:t>
      </w:r>
      <w:r w:rsidRPr="00460B96">
        <w:t xml:space="preserve"> characters are in the game.</w:t>
      </w:r>
    </w:p>
    <w:p w14:paraId="77D5D159" w14:textId="73F74F41" w:rsidR="008E57F8" w:rsidRDefault="008E57F8" w:rsidP="00460B96">
      <w:r>
        <w:t xml:space="preserve">As super smash brothers is meant to be a family game it should cover all of the </w:t>
      </w:r>
      <w:r w:rsidR="009F6057">
        <w:t xml:space="preserve">gaming psychographics to appeal to the whole “family” which I think it does as it obvious covers action and achievement because it is a fighting game meaning the goal is to win (Achievement) by beating up your opponent through punches kicks and explosions (Action). It also covers social as you can play </w:t>
      </w:r>
      <w:r w:rsidR="009F6057">
        <w:lastRenderedPageBreak/>
        <w:t xml:space="preserve">against your friends and mastery as it can be a competitive game by going to </w:t>
      </w:r>
      <w:r w:rsidR="002B6502">
        <w:t>competitions</w:t>
      </w:r>
      <w:r w:rsidR="009F6057">
        <w:t xml:space="preserve"> to win </w:t>
      </w:r>
      <w:r w:rsidR="002B6502">
        <w:t>money which</w:t>
      </w:r>
      <w:r w:rsidR="009F6057">
        <w:t xml:space="preserve"> you will need to practice a lot for. </w:t>
      </w:r>
      <w:r w:rsidR="002B6502">
        <w:t>Finally it covers creativity as the game is about getting characters from different games and finding out who will win in a fight and lastly immersion as you get to play as someone else and as in Super Smash Brothers Brawl there was a really good story mode.</w:t>
      </w:r>
      <w:r>
        <w:rPr>
          <w:noProof/>
          <w:lang w:eastAsia="en-GB"/>
        </w:rPr>
        <w:drawing>
          <wp:inline distT="0" distB="0" distL="0" distR="0" wp14:anchorId="22648735" wp14:editId="1A78A2B6">
            <wp:extent cx="5731510" cy="3222388"/>
            <wp:effectExtent l="0" t="0" r="2540" b="0"/>
            <wp:docPr id="21" name="Picture 21" descr="Image result for gaming psychographic classe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gaming psychographic clas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2388"/>
                    </a:xfrm>
                    <a:prstGeom prst="rect">
                      <a:avLst/>
                    </a:prstGeom>
                    <a:noFill/>
                    <a:ln>
                      <a:noFill/>
                    </a:ln>
                  </pic:spPr>
                </pic:pic>
              </a:graphicData>
            </a:graphic>
          </wp:inline>
        </w:drawing>
      </w:r>
    </w:p>
    <w:p w14:paraId="74BD526B" w14:textId="45065979" w:rsidR="00500777" w:rsidRDefault="00675E9A" w:rsidP="00460B96">
      <w:r>
        <w:t xml:space="preserve">As you can see audience profiling can be incredibly useful for developers because you can find out your </w:t>
      </w:r>
      <w:r w:rsidR="002B6502">
        <w:t>target</w:t>
      </w:r>
      <w:r>
        <w:t xml:space="preserve"> audiences; age, gender, where they live, the language they speak, their </w:t>
      </w:r>
      <w:r w:rsidR="002B6502">
        <w:t>economic</w:t>
      </w:r>
      <w:r>
        <w:t xml:space="preserve"> status and psychographics. With this information you can find out the exact type of people you should market too </w:t>
      </w:r>
      <w:r w:rsidR="00B66981">
        <w:t xml:space="preserve">and where you should market your game. For example if my game is like World of Warcraft and I know most of the audience for that game is 35 year old males, overweight and in English speaking I can work out that I should advertise my game in America </w:t>
      </w:r>
      <w:r w:rsidR="0015243B">
        <w:t>and England because they are English speaking countries and contain a high amount of obese and overweight people with the popularity of fast food restaurants, I should also advertise my game on the internet because overweight people spend more time on the inter</w:t>
      </w:r>
      <w:r w:rsidR="00F90AAF">
        <w:t>net</w:t>
      </w:r>
      <w:r w:rsidR="0015243B">
        <w:t xml:space="preserve"> usually than going outside</w:t>
      </w:r>
      <w:r w:rsidR="00F90AAF">
        <w:t>.</w:t>
      </w:r>
      <w:r w:rsidR="0015243B">
        <w:t xml:space="preserve"> </w:t>
      </w:r>
      <w:r w:rsidR="00F90AAF">
        <w:t>I would put my advert</w:t>
      </w:r>
      <w:r w:rsidR="0015243B">
        <w:t xml:space="preserve"> on YouTube and select it so it is more likely to play the game on World of Warcraft gaming videos</w:t>
      </w:r>
      <w:r w:rsidR="00F90AAF">
        <w:t xml:space="preserve">. Also because my target audience is for adult males I will have my adverts contain violence to attract them to play the game. Now this may seem really mean and seem like I’m almost invading </w:t>
      </w:r>
      <w:r w:rsidR="002B6502">
        <w:t>someone’s</w:t>
      </w:r>
      <w:r w:rsidR="00F90AAF">
        <w:t xml:space="preserve"> privacy but this is what massive gaming </w:t>
      </w:r>
      <w:r w:rsidR="002B6502">
        <w:t>companies</w:t>
      </w:r>
      <w:r w:rsidR="00F90AAF">
        <w:t xml:space="preserve"> marketing teams think of and do, because it works.</w:t>
      </w:r>
    </w:p>
    <w:p w14:paraId="0F36965A" w14:textId="498081A4" w:rsidR="005E4C26" w:rsidRPr="005E4C26" w:rsidRDefault="005E4C26" w:rsidP="005E4C26">
      <w:pPr>
        <w:pStyle w:val="Heading1"/>
      </w:pPr>
      <w:r>
        <w:t>Audience Feedback</w:t>
      </w:r>
    </w:p>
    <w:p w14:paraId="2F362E54" w14:textId="55329D2C" w:rsidR="005E4C26" w:rsidRDefault="005E4C26" w:rsidP="005E4C26">
      <w:pPr>
        <w:spacing w:after="0" w:line="240" w:lineRule="auto"/>
      </w:pPr>
      <w:r w:rsidRPr="005E4C26">
        <w:t xml:space="preserve">When an audience are unhappy with a product they have a lot of options to reach out to the company involved; they could call the companies phone number, write to the companies address or email address, go on the app store (If it is an app) and write a bad review, they could reach out to one of their communities and complain or go on social media websites such as Twitter and do it. I believe the most effective methods are calling the company up directly or using social media and getting other people with the issue to try and reach out to the company as a crowd will raise more attention to the company that it is </w:t>
      </w:r>
      <w:r w:rsidR="009A52F5" w:rsidRPr="005E4C26">
        <w:t>an</w:t>
      </w:r>
      <w:r w:rsidRPr="005E4C26">
        <w:t xml:space="preserve"> issue that needs to be fixed. Personally I had a problem with the </w:t>
      </w:r>
      <w:proofErr w:type="spellStart"/>
      <w:r w:rsidRPr="005E4C26">
        <w:t>MTickets</w:t>
      </w:r>
      <w:proofErr w:type="spellEnd"/>
      <w:r w:rsidRPr="005E4C26">
        <w:t xml:space="preserve"> app which I use to buy bus tickets so that I can get to college, the issue was that the </w:t>
      </w:r>
      <w:r w:rsidRPr="005E4C26">
        <w:lastRenderedPageBreak/>
        <w:t>app isn't allowing me to buy tickets so I looked at the apps reviews on the google play store to see if anyone was having the same problem and they were but it seemed like the issue was not being resolved so I called the support team of the app and asked them about the issue and apparently they had no other cases involving the same issue so I stated that there were a lot of reviews containing information about my same problem which apparently they didn’t know about they then said they would look at the reviews and try to resolve the problem. So this is one example of how an audience can let a company know if they are having problems with their service. What I have learned from this is that if I ever owned a business that provided a service for example a restaurant I would read reviews and try and fix issues people are having with my product.</w:t>
      </w:r>
    </w:p>
    <w:p w14:paraId="4AF31F2D" w14:textId="630C0E09" w:rsidR="00EC5E69" w:rsidRDefault="00EC5E69" w:rsidP="005E4C26">
      <w:pPr>
        <w:spacing w:after="0" w:line="240" w:lineRule="auto"/>
      </w:pPr>
    </w:p>
    <w:p w14:paraId="60835146" w14:textId="2174B324" w:rsidR="00EC5E69" w:rsidRDefault="00EC5E69" w:rsidP="005E4C26">
      <w:pPr>
        <w:spacing w:after="0" w:line="240" w:lineRule="auto"/>
      </w:pPr>
      <w:r>
        <w:rPr>
          <w:noProof/>
          <w:lang w:eastAsia="en-GB"/>
        </w:rPr>
        <w:drawing>
          <wp:inline distT="0" distB="0" distL="0" distR="0" wp14:anchorId="1CF0D17B" wp14:editId="47FA6D60">
            <wp:extent cx="5731510" cy="12738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273810"/>
                    </a:xfrm>
                    <a:prstGeom prst="rect">
                      <a:avLst/>
                    </a:prstGeom>
                  </pic:spPr>
                </pic:pic>
              </a:graphicData>
            </a:graphic>
          </wp:inline>
        </w:drawing>
      </w:r>
    </w:p>
    <w:p w14:paraId="573E3C97" w14:textId="06A16148" w:rsidR="00261A42" w:rsidRDefault="00F23DBA" w:rsidP="00261A42">
      <w:r>
        <w:t xml:space="preserve">Another way of having audience </w:t>
      </w:r>
      <w:r w:rsidR="00AD78F5">
        <w:t>feedback is through running game betas and PTR’s (Public Test Region), where the public can play an early version of your game</w:t>
      </w:r>
      <w:r w:rsidR="00D61121">
        <w:t xml:space="preserve"> and then leave feedback containing bugs/glitches in the game </w:t>
      </w:r>
      <w:r w:rsidR="00261A42">
        <w:t xml:space="preserve">as well as how it could be improved. An example of this is with the </w:t>
      </w:r>
      <w:proofErr w:type="spellStart"/>
      <w:r w:rsidR="00261A42">
        <w:t>Overwatch</w:t>
      </w:r>
      <w:proofErr w:type="spellEnd"/>
      <w:r w:rsidR="00261A42">
        <w:t xml:space="preserve"> PTR as they have a frequently active discord and </w:t>
      </w:r>
      <w:proofErr w:type="spellStart"/>
      <w:r w:rsidR="00261A42">
        <w:t>Reddit</w:t>
      </w:r>
      <w:proofErr w:type="spellEnd"/>
      <w:r w:rsidR="00261A42">
        <w:t xml:space="preserve"> page, where the players of the game can post bugs in the game with a description of how it was caused. Then a developer of the game will look at it and reply for further information to then fix the game. Unlike EA when they will only listen to their fans when there is a massive backlash and the media gets involved for instance what happened with the Battlefront 2 game where they added micro transactions for loot boxes in a £50-pound game.</w:t>
      </w:r>
      <w:r w:rsidR="00261A42" w:rsidRPr="00A65DFD">
        <w:t xml:space="preserve"> </w:t>
      </w:r>
      <w:r w:rsidR="00261A42">
        <w:t>The video above this paragraph explains why this is such a problem.</w:t>
      </w:r>
      <w:r w:rsidR="009E5B1D">
        <w:t xml:space="preserve"> From this I have learnt that it is good to allow people to test your games and then listen to their feedback, this will then result in a thriving community of happy fans.</w:t>
      </w:r>
    </w:p>
    <w:p w14:paraId="15A0AAC3" w14:textId="6F49FD56" w:rsidR="009C278E" w:rsidRDefault="00ED55D5" w:rsidP="00261A42">
      <w:r>
        <w:rPr>
          <w:noProof/>
          <w:lang w:eastAsia="en-GB"/>
        </w:rPr>
        <w:drawing>
          <wp:anchor distT="0" distB="0" distL="114300" distR="114300" simplePos="0" relativeHeight="251666432" behindDoc="0" locked="0" layoutInCell="1" allowOverlap="1" wp14:anchorId="0DB8F2BF" wp14:editId="647E4673">
            <wp:simplePos x="0" y="0"/>
            <wp:positionH relativeFrom="margin">
              <wp:posOffset>3028950</wp:posOffset>
            </wp:positionH>
            <wp:positionV relativeFrom="paragraph">
              <wp:posOffset>10160</wp:posOffset>
            </wp:positionV>
            <wp:extent cx="2133600" cy="1600835"/>
            <wp:effectExtent l="0" t="0" r="0" b="0"/>
            <wp:wrapSquare wrapText="bothSides"/>
            <wp:docPr id="3" name="Picture 3" descr="Image result for battlefront 2 loot box fiasco">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age result for battlefront 2 loot box fiasco">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0" cy="1600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5287E77F" wp14:editId="2F317F46">
            <wp:extent cx="2867025" cy="1612097"/>
            <wp:effectExtent l="0" t="0" r="0" b="7620"/>
            <wp:docPr id="8" name="Picture 8" descr="Image result for overwatch ptr">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verwatch pt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9077" cy="1630119"/>
                    </a:xfrm>
                    <a:prstGeom prst="rect">
                      <a:avLst/>
                    </a:prstGeom>
                    <a:noFill/>
                    <a:ln>
                      <a:noFill/>
                    </a:ln>
                  </pic:spPr>
                </pic:pic>
              </a:graphicData>
            </a:graphic>
          </wp:inline>
        </w:drawing>
      </w:r>
    </w:p>
    <w:p w14:paraId="7D0627F0" w14:textId="237B7E01" w:rsidR="00261A42" w:rsidRDefault="005E4C26" w:rsidP="005E4C26">
      <w:pPr>
        <w:pStyle w:val="Heading1"/>
      </w:pPr>
      <w:r>
        <w:t>Survey Feedback</w:t>
      </w:r>
    </w:p>
    <w:p w14:paraId="539DB438" w14:textId="5144E6CC" w:rsidR="00A3543D" w:rsidRPr="00A3543D" w:rsidRDefault="00A3543D" w:rsidP="00A3543D">
      <w:r>
        <w:t>I made a Survey with Microsoft Forms about how Nintendo market their game franchise Super Smash Brothers. I then sent this to students in my course and a couple of friends to find out their views on the marketing material for Super Smash Brothers.</w:t>
      </w:r>
    </w:p>
    <w:p w14:paraId="6E578DE7" w14:textId="334BC660" w:rsidR="00AD59D7" w:rsidRDefault="00747E55" w:rsidP="00305EAE">
      <w:r>
        <w:rPr>
          <w:noProof/>
          <w:lang w:eastAsia="en-GB"/>
        </w:rPr>
        <w:lastRenderedPageBreak/>
        <w:drawing>
          <wp:inline distT="0" distB="0" distL="0" distR="0" wp14:anchorId="3298AB11" wp14:editId="1E6F9CC7">
            <wp:extent cx="4542739" cy="437898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9396" cy="4404686"/>
                    </a:xfrm>
                    <a:prstGeom prst="rect">
                      <a:avLst/>
                    </a:prstGeom>
                  </pic:spPr>
                </pic:pic>
              </a:graphicData>
            </a:graphic>
          </wp:inline>
        </w:drawing>
      </w:r>
    </w:p>
    <w:p w14:paraId="1EA46107" w14:textId="77777777" w:rsidR="00904C88" w:rsidRDefault="00F80E28" w:rsidP="005E4C26">
      <w:pPr>
        <w:rPr>
          <w:noProof/>
          <w:lang w:eastAsia="en-GB"/>
        </w:rPr>
      </w:pPr>
      <w:r>
        <w:rPr>
          <w:noProof/>
          <w:lang w:eastAsia="en-GB"/>
        </w:rPr>
        <w:lastRenderedPageBreak/>
        <mc:AlternateContent>
          <mc:Choice Requires="wps">
            <w:drawing>
              <wp:anchor distT="0" distB="0" distL="114300" distR="114300" simplePos="0" relativeHeight="251663360" behindDoc="0" locked="0" layoutInCell="1" allowOverlap="1" wp14:anchorId="2A82CF44" wp14:editId="7A0A15DE">
                <wp:simplePos x="0" y="0"/>
                <wp:positionH relativeFrom="column">
                  <wp:posOffset>2830195</wp:posOffset>
                </wp:positionH>
                <wp:positionV relativeFrom="paragraph">
                  <wp:posOffset>7890186</wp:posOffset>
                </wp:positionV>
                <wp:extent cx="1360967" cy="191386"/>
                <wp:effectExtent l="0" t="0" r="10795" b="18415"/>
                <wp:wrapNone/>
                <wp:docPr id="23" name="Rectangle 23"/>
                <wp:cNvGraphicFramePr/>
                <a:graphic xmlns:a="http://schemas.openxmlformats.org/drawingml/2006/main">
                  <a:graphicData uri="http://schemas.microsoft.com/office/word/2010/wordprocessingShape">
                    <wps:wsp>
                      <wps:cNvSpPr/>
                      <wps:spPr>
                        <a:xfrm>
                          <a:off x="0" y="0"/>
                          <a:ext cx="1360967" cy="191386"/>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FC6BA0" id="Rectangle 23" o:spid="_x0000_s1026" style="position:absolute;margin-left:222.85pt;margin-top:621.25pt;width:107.15pt;height:15.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" fillcolor="white [3201]" strokecolor="white [3212]" strokeweight="1pt"/>
            </w:pict>
          </mc:Fallback>
        </mc:AlternateContent>
      </w:r>
      <w:r w:rsidR="00B270F8">
        <w:rPr>
          <w:noProof/>
          <w:lang w:eastAsia="en-GB"/>
        </w:rPr>
        <w:drawing>
          <wp:inline distT="0" distB="0" distL="0" distR="0" wp14:anchorId="002A8ED0" wp14:editId="22562DB2">
            <wp:extent cx="4167963" cy="431018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4284" cy="4316725"/>
                    </a:xfrm>
                    <a:prstGeom prst="rect">
                      <a:avLst/>
                    </a:prstGeom>
                  </pic:spPr>
                </pic:pic>
              </a:graphicData>
            </a:graphic>
          </wp:inline>
        </w:drawing>
      </w:r>
    </w:p>
    <w:p w14:paraId="5C6ED772" w14:textId="6EA72E34" w:rsidR="005E4C26" w:rsidRDefault="00B270F8" w:rsidP="005E4C26">
      <w:r>
        <w:rPr>
          <w:noProof/>
          <w:lang w:eastAsia="en-GB"/>
        </w:rPr>
        <w:drawing>
          <wp:inline distT="0" distB="0" distL="0" distR="0" wp14:anchorId="5A22DD05" wp14:editId="661CED31">
            <wp:extent cx="5039326" cy="1514651"/>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2513"/>
                    <a:stretch/>
                  </pic:blipFill>
                  <pic:spPr bwMode="auto">
                    <a:xfrm>
                      <a:off x="0" y="0"/>
                      <a:ext cx="5053934" cy="1519042"/>
                    </a:xfrm>
                    <a:prstGeom prst="rect">
                      <a:avLst/>
                    </a:prstGeom>
                    <a:ln>
                      <a:noFill/>
                    </a:ln>
                    <a:extLst>
                      <a:ext uri="{53640926-AAD7-44D8-BBD7-CCE9431645EC}">
                        <a14:shadowObscured xmlns:a14="http://schemas.microsoft.com/office/drawing/2010/main"/>
                      </a:ext>
                    </a:extLst>
                  </pic:spPr>
                </pic:pic>
              </a:graphicData>
            </a:graphic>
          </wp:inline>
        </w:drawing>
      </w:r>
    </w:p>
    <w:p w14:paraId="548107F4" w14:textId="3F2CB6BF" w:rsidR="00747E55" w:rsidRDefault="00127914" w:rsidP="005E4C26">
      <w:pPr>
        <w:rPr>
          <w:noProof/>
          <w:lang w:eastAsia="en-GB"/>
        </w:rPr>
      </w:pPr>
      <w:r>
        <w:rPr>
          <w:noProof/>
          <w:lang w:eastAsia="en-GB"/>
        </w:rPr>
        <w:lastRenderedPageBreak/>
        <mc:AlternateContent>
          <mc:Choice Requires="wps">
            <w:drawing>
              <wp:anchor distT="0" distB="0" distL="114300" distR="114300" simplePos="0" relativeHeight="251664384" behindDoc="0" locked="0" layoutInCell="1" allowOverlap="1" wp14:anchorId="316BA53D" wp14:editId="51A74F9A">
                <wp:simplePos x="0" y="0"/>
                <wp:positionH relativeFrom="column">
                  <wp:posOffset>2735580</wp:posOffset>
                </wp:positionH>
                <wp:positionV relativeFrom="paragraph">
                  <wp:posOffset>5379720</wp:posOffset>
                </wp:positionV>
                <wp:extent cx="482803" cy="153416"/>
                <wp:effectExtent l="0" t="0" r="12700" b="18415"/>
                <wp:wrapNone/>
                <wp:docPr id="28" name="Rectangle 28"/>
                <wp:cNvGraphicFramePr/>
                <a:graphic xmlns:a="http://schemas.openxmlformats.org/drawingml/2006/main">
                  <a:graphicData uri="http://schemas.microsoft.com/office/word/2010/wordprocessingShape">
                    <wps:wsp>
                      <wps:cNvSpPr/>
                      <wps:spPr>
                        <a:xfrm>
                          <a:off x="0" y="0"/>
                          <a:ext cx="482803" cy="153416"/>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E9B92C" id="Rectangle 28" o:spid="_x0000_s1026" style="position:absolute;margin-left:215.4pt;margin-top:423.6pt;width:38pt;height:12.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" fillcolor="white [3201]" strokecolor="white [3212]" strokeweight="1pt"/>
            </w:pict>
          </mc:Fallback>
        </mc:AlternateContent>
      </w:r>
      <w:r w:rsidR="00904C88">
        <w:rPr>
          <w:noProof/>
          <w:lang w:eastAsia="en-GB"/>
        </w:rPr>
        <w:drawing>
          <wp:inline distT="0" distB="0" distL="0" distR="0" wp14:anchorId="13337539" wp14:editId="3DF317D9">
            <wp:extent cx="5684444" cy="2948025"/>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3661" cy="2968363"/>
                    </a:xfrm>
                    <a:prstGeom prst="rect">
                      <a:avLst/>
                    </a:prstGeom>
                  </pic:spPr>
                </pic:pic>
              </a:graphicData>
            </a:graphic>
          </wp:inline>
        </w:drawing>
      </w:r>
      <w:r w:rsidR="00904C88">
        <w:rPr>
          <w:noProof/>
          <w:lang w:eastAsia="en-GB"/>
        </w:rPr>
        <w:drawing>
          <wp:inline distT="0" distB="0" distL="0" distR="0" wp14:anchorId="77B75C57" wp14:editId="4E4C266F">
            <wp:extent cx="5824228" cy="2977287"/>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9055" cy="3000202"/>
                    </a:xfrm>
                    <a:prstGeom prst="rect">
                      <a:avLst/>
                    </a:prstGeom>
                  </pic:spPr>
                </pic:pic>
              </a:graphicData>
            </a:graphic>
          </wp:inline>
        </w:drawing>
      </w:r>
    </w:p>
    <w:p w14:paraId="13A0D63B" w14:textId="5E717E4D" w:rsidR="00B270F8" w:rsidRDefault="00AD48BF" w:rsidP="005E4C26">
      <w:r>
        <w:rPr>
          <w:noProof/>
          <w:lang w:eastAsia="en-GB"/>
        </w:rPr>
        <w:lastRenderedPageBreak/>
        <mc:AlternateContent>
          <mc:Choice Requires="wps">
            <w:drawing>
              <wp:anchor distT="0" distB="0" distL="114300" distR="114300" simplePos="0" relativeHeight="251659264" behindDoc="0" locked="0" layoutInCell="1" allowOverlap="1" wp14:anchorId="6EF8E4CB" wp14:editId="0672A065">
                <wp:simplePos x="0" y="0"/>
                <wp:positionH relativeFrom="column">
                  <wp:posOffset>2386330</wp:posOffset>
                </wp:positionH>
                <wp:positionV relativeFrom="paragraph">
                  <wp:posOffset>4609465</wp:posOffset>
                </wp:positionV>
                <wp:extent cx="1360967" cy="191386"/>
                <wp:effectExtent l="0" t="0" r="10795" b="18415"/>
                <wp:wrapNone/>
                <wp:docPr id="16" name="Rectangle 16"/>
                <wp:cNvGraphicFramePr/>
                <a:graphic xmlns:a="http://schemas.openxmlformats.org/drawingml/2006/main">
                  <a:graphicData uri="http://schemas.microsoft.com/office/word/2010/wordprocessingShape">
                    <wps:wsp>
                      <wps:cNvSpPr/>
                      <wps:spPr>
                        <a:xfrm>
                          <a:off x="0" y="0"/>
                          <a:ext cx="1360967" cy="191386"/>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9CD79F" id="Rectangle 16" o:spid="_x0000_s1026" style="position:absolute;margin-left:187.9pt;margin-top:362.95pt;width:107.15pt;height:15.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" fillcolor="white [3201]" strokecolor="white [3212]" strokeweight="1pt"/>
            </w:pict>
          </mc:Fallback>
        </mc:AlternateContent>
      </w:r>
      <w:r w:rsidR="00F80E28">
        <w:rPr>
          <w:noProof/>
          <w:lang w:eastAsia="en-GB"/>
        </w:rPr>
        <mc:AlternateContent>
          <mc:Choice Requires="wps">
            <w:drawing>
              <wp:anchor distT="0" distB="0" distL="114300" distR="114300" simplePos="0" relativeHeight="251661312" behindDoc="0" locked="0" layoutInCell="1" allowOverlap="1" wp14:anchorId="4C591B1D" wp14:editId="72766660">
                <wp:simplePos x="0" y="0"/>
                <wp:positionH relativeFrom="column">
                  <wp:posOffset>2383155</wp:posOffset>
                </wp:positionH>
                <wp:positionV relativeFrom="paragraph">
                  <wp:posOffset>7494270</wp:posOffset>
                </wp:positionV>
                <wp:extent cx="1360967" cy="191386"/>
                <wp:effectExtent l="0" t="0" r="10795" b="18415"/>
                <wp:wrapNone/>
                <wp:docPr id="22" name="Rectangle 22"/>
                <wp:cNvGraphicFramePr/>
                <a:graphic xmlns:a="http://schemas.openxmlformats.org/drawingml/2006/main">
                  <a:graphicData uri="http://schemas.microsoft.com/office/word/2010/wordprocessingShape">
                    <wps:wsp>
                      <wps:cNvSpPr/>
                      <wps:spPr>
                        <a:xfrm>
                          <a:off x="0" y="0"/>
                          <a:ext cx="1360967" cy="191386"/>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55AA78" id="Rectangle 22" o:spid="_x0000_s1026" style="position:absolute;margin-left:187.65pt;margin-top:590.1pt;width:107.15pt;height:15.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" fillcolor="white [3201]" strokecolor="white [3212]" strokeweight="1pt"/>
            </w:pict>
          </mc:Fallback>
        </mc:AlternateContent>
      </w:r>
      <w:r w:rsidR="00B270F8">
        <w:rPr>
          <w:noProof/>
          <w:lang w:eastAsia="en-GB"/>
        </w:rPr>
        <w:drawing>
          <wp:inline distT="0" distB="0" distL="0" distR="0" wp14:anchorId="7B8C0A25" wp14:editId="1E7FA1AE">
            <wp:extent cx="5731510" cy="158425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66185"/>
                    <a:stretch/>
                  </pic:blipFill>
                  <pic:spPr bwMode="auto">
                    <a:xfrm>
                      <a:off x="0" y="0"/>
                      <a:ext cx="5731510" cy="1584251"/>
                    </a:xfrm>
                    <a:prstGeom prst="rect">
                      <a:avLst/>
                    </a:prstGeom>
                    <a:ln>
                      <a:noFill/>
                    </a:ln>
                    <a:extLst>
                      <a:ext uri="{53640926-AAD7-44D8-BBD7-CCE9431645EC}">
                        <a14:shadowObscured xmlns:a14="http://schemas.microsoft.com/office/drawing/2010/main"/>
                      </a:ext>
                    </a:extLst>
                  </pic:spPr>
                </pic:pic>
              </a:graphicData>
            </a:graphic>
          </wp:inline>
        </w:drawing>
      </w:r>
      <w:r w:rsidR="00747E55">
        <w:rPr>
          <w:noProof/>
          <w:lang w:eastAsia="en-GB"/>
        </w:rPr>
        <w:drawing>
          <wp:inline distT="0" distB="0" distL="0" distR="0" wp14:anchorId="6EAD9A09" wp14:editId="0760F97A">
            <wp:extent cx="5731510" cy="35883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88385"/>
                    </a:xfrm>
                    <a:prstGeom prst="rect">
                      <a:avLst/>
                    </a:prstGeom>
                  </pic:spPr>
                </pic:pic>
              </a:graphicData>
            </a:graphic>
          </wp:inline>
        </w:drawing>
      </w:r>
      <w:r w:rsidR="00747E55">
        <w:rPr>
          <w:noProof/>
          <w:lang w:eastAsia="en-GB"/>
        </w:rPr>
        <w:drawing>
          <wp:inline distT="0" distB="0" distL="0" distR="0" wp14:anchorId="376B153B" wp14:editId="26C8DF3F">
            <wp:extent cx="5731510" cy="29095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09570"/>
                    </a:xfrm>
                    <a:prstGeom prst="rect">
                      <a:avLst/>
                    </a:prstGeom>
                  </pic:spPr>
                </pic:pic>
              </a:graphicData>
            </a:graphic>
          </wp:inline>
        </w:drawing>
      </w:r>
    </w:p>
    <w:p w14:paraId="3E5675C3" w14:textId="13D519C8" w:rsidR="005D6D33" w:rsidRDefault="005D6D33" w:rsidP="00305EAE">
      <w:pPr>
        <w:rPr>
          <w:rFonts w:ascii="Helvetica" w:hAnsi="Helvetica"/>
          <w:color w:val="2D3B45"/>
          <w:shd w:val="clear" w:color="auto" w:fill="FFFFFF"/>
        </w:rPr>
      </w:pPr>
    </w:p>
    <w:p w14:paraId="1991C1C4" w14:textId="21640728" w:rsidR="00B1631C" w:rsidRDefault="00B1631C" w:rsidP="005E4C26">
      <w:pPr>
        <w:rPr>
          <w:rFonts w:ascii="Helvetica" w:hAnsi="Helvetica"/>
          <w:color w:val="2D3B45"/>
          <w:shd w:val="clear" w:color="auto" w:fill="FFFFFF"/>
        </w:rPr>
      </w:pPr>
      <w:r>
        <w:rPr>
          <w:rFonts w:ascii="Helvetica" w:hAnsi="Helvetica"/>
          <w:color w:val="2D3B45"/>
          <w:shd w:val="clear" w:color="auto" w:fill="FFFFFF"/>
        </w:rPr>
        <w:lastRenderedPageBreak/>
        <w:t>The first 2 questions were made to get rid of any anomalies in the survey gladly there were no anomalies as every participant answered that they were a fan of games and the fighting games genre.</w:t>
      </w:r>
    </w:p>
    <w:p w14:paraId="157358A9" w14:textId="662A2E73" w:rsidR="00B1631C" w:rsidRDefault="00B1631C" w:rsidP="005E4C26">
      <w:pPr>
        <w:rPr>
          <w:rFonts w:ascii="Helvetica" w:hAnsi="Helvetica"/>
          <w:color w:val="2D3B45"/>
          <w:shd w:val="clear" w:color="auto" w:fill="FFFFFF"/>
        </w:rPr>
      </w:pPr>
      <w:r>
        <w:rPr>
          <w:rFonts w:ascii="Helvetica" w:hAnsi="Helvetica"/>
          <w:color w:val="2D3B45"/>
          <w:shd w:val="clear" w:color="auto" w:fill="FFFFFF"/>
        </w:rPr>
        <w:t>Based on the results I got I can</w:t>
      </w:r>
      <w:r w:rsidR="000A6FD4">
        <w:rPr>
          <w:rFonts w:ascii="Helvetica" w:hAnsi="Helvetica"/>
          <w:color w:val="2D3B45"/>
          <w:shd w:val="clear" w:color="auto" w:fill="FFFFFF"/>
        </w:rPr>
        <w:t xml:space="preserve"> tell that</w:t>
      </w:r>
      <w:r>
        <w:rPr>
          <w:rFonts w:ascii="Helvetica" w:hAnsi="Helvetica"/>
          <w:color w:val="2D3B45"/>
          <w:shd w:val="clear" w:color="auto" w:fill="FFFFFF"/>
        </w:rPr>
        <w:t xml:space="preserve"> most people have a positive view on Nintendo as a company</w:t>
      </w:r>
      <w:r w:rsidR="000A6FD4">
        <w:rPr>
          <w:rFonts w:ascii="Helvetica" w:hAnsi="Helvetica"/>
          <w:color w:val="2D3B45"/>
          <w:shd w:val="clear" w:color="auto" w:fill="FFFFFF"/>
        </w:rPr>
        <w:t>,</w:t>
      </w:r>
      <w:r>
        <w:rPr>
          <w:rFonts w:ascii="Helvetica" w:hAnsi="Helvetica"/>
          <w:color w:val="2D3B45"/>
          <w:shd w:val="clear" w:color="auto" w:fill="FFFFFF"/>
        </w:rPr>
        <w:t xml:space="preserve"> the</w:t>
      </w:r>
      <w:r w:rsidR="000A6FD4">
        <w:rPr>
          <w:rFonts w:ascii="Helvetica" w:hAnsi="Helvetica"/>
          <w:color w:val="2D3B45"/>
          <w:shd w:val="clear" w:color="auto" w:fill="FFFFFF"/>
        </w:rPr>
        <w:t xml:space="preserve">ir games and how they promote them as all of the responses were positive saying that the promotional material for the game is produced well as it tries to show of all the characters in the game evenly throughout the material as to not create a bias in the fandom. Overall to improve on Nintendo’s marketing based on the results I got I would produce more video adverts and </w:t>
      </w:r>
      <w:r w:rsidR="00441B67">
        <w:rPr>
          <w:rFonts w:ascii="Helvetica" w:hAnsi="Helvetica"/>
          <w:color w:val="2D3B45"/>
          <w:shd w:val="clear" w:color="auto" w:fill="FFFFFF"/>
        </w:rPr>
        <w:t>play these</w:t>
      </w:r>
      <w:r w:rsidR="000A6FD4">
        <w:rPr>
          <w:rFonts w:ascii="Helvetica" w:hAnsi="Helvetica"/>
          <w:color w:val="2D3B45"/>
          <w:shd w:val="clear" w:color="auto" w:fill="FFFFFF"/>
        </w:rPr>
        <w:t xml:space="preserve"> on various social media websites such as YouTube, Twitch, Twitter and Facebook.</w:t>
      </w:r>
      <w:r w:rsidR="00441B67">
        <w:rPr>
          <w:rFonts w:ascii="Helvetica" w:hAnsi="Helvetica"/>
          <w:color w:val="2D3B45"/>
          <w:shd w:val="clear" w:color="auto" w:fill="FFFFFF"/>
        </w:rPr>
        <w:t xml:space="preserve"> This would expand the companies reach on audiences and potentially bring in more fans. I also think Nintendo should tighten up their security as information about the game is always leaked (posted without the intention of the company) when in-depth trailers are about to release for the game. Personally I don’t think Nintendo have been listening to their fans as well as they sho</w:t>
      </w:r>
      <w:r w:rsidR="007A437A">
        <w:rPr>
          <w:rFonts w:ascii="Helvetica" w:hAnsi="Helvetica"/>
          <w:color w:val="2D3B45"/>
          <w:shd w:val="clear" w:color="auto" w:fill="FFFFFF"/>
        </w:rPr>
        <w:t>uld be as they held a Ballot</w:t>
      </w:r>
      <w:r w:rsidR="00441B67">
        <w:rPr>
          <w:rFonts w:ascii="Helvetica" w:hAnsi="Helvetica"/>
          <w:color w:val="2D3B45"/>
          <w:shd w:val="clear" w:color="auto" w:fill="FFFFFF"/>
        </w:rPr>
        <w:t xml:space="preserve"> on who should be in the next game and a character called </w:t>
      </w:r>
      <w:proofErr w:type="spellStart"/>
      <w:r w:rsidR="00441B67">
        <w:rPr>
          <w:rFonts w:ascii="Helvetica" w:hAnsi="Helvetica"/>
          <w:color w:val="2D3B45"/>
          <w:shd w:val="clear" w:color="auto" w:fill="FFFFFF"/>
        </w:rPr>
        <w:t>Waluigi</w:t>
      </w:r>
      <w:proofErr w:type="spellEnd"/>
      <w:r w:rsidR="00441B67">
        <w:rPr>
          <w:rFonts w:ascii="Helvetica" w:hAnsi="Helvetica"/>
          <w:color w:val="2D3B45"/>
          <w:shd w:val="clear" w:color="auto" w:fill="FFFFFF"/>
        </w:rPr>
        <w:t xml:space="preserve"> was </w:t>
      </w:r>
      <w:r w:rsidR="007A437A">
        <w:rPr>
          <w:rFonts w:ascii="Helvetica" w:hAnsi="Helvetica"/>
          <w:color w:val="2D3B45"/>
          <w:shd w:val="clear" w:color="auto" w:fill="FFFFFF"/>
        </w:rPr>
        <w:t>a big contender in the ballot and yet he hasn’t been put into the new game.</w:t>
      </w:r>
    </w:p>
    <w:p w14:paraId="7B44E7DC" w14:textId="44F1B82B" w:rsidR="007A437A" w:rsidRDefault="007A437A" w:rsidP="005E4C26">
      <w:r>
        <w:rPr>
          <w:noProof/>
          <w:lang w:eastAsia="en-GB"/>
        </w:rPr>
        <w:drawing>
          <wp:inline distT="0" distB="0" distL="0" distR="0" wp14:anchorId="08333393" wp14:editId="2F4E3BBC">
            <wp:extent cx="5657850" cy="4314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7850" cy="4314825"/>
                    </a:xfrm>
                    <a:prstGeom prst="rect">
                      <a:avLst/>
                    </a:prstGeom>
                  </pic:spPr>
                </pic:pic>
              </a:graphicData>
            </a:graphic>
          </wp:inline>
        </w:drawing>
      </w:r>
    </w:p>
    <w:p w14:paraId="617FB6EA" w14:textId="6D1E983B" w:rsidR="00904C88" w:rsidRPr="005E4C26" w:rsidRDefault="00904C88" w:rsidP="005E4C26"/>
    <w:sectPr w:rsidR="00904C88" w:rsidRPr="005E4C26" w:rsidSect="00243C24">
      <w:headerReference w:type="default" r:id="rId34"/>
      <w:foot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2DCF84" w14:textId="77777777" w:rsidR="0087435C" w:rsidRDefault="0087435C" w:rsidP="004041E1">
      <w:pPr>
        <w:spacing w:after="0" w:line="240" w:lineRule="auto"/>
      </w:pPr>
      <w:r>
        <w:separator/>
      </w:r>
    </w:p>
  </w:endnote>
  <w:endnote w:type="continuationSeparator" w:id="0">
    <w:p w14:paraId="29A7B68E" w14:textId="77777777" w:rsidR="0087435C" w:rsidRDefault="0087435C" w:rsidP="004041E1">
      <w:pPr>
        <w:spacing w:after="0" w:line="240" w:lineRule="auto"/>
      </w:pPr>
      <w:r>
        <w:continuationSeparator/>
      </w:r>
    </w:p>
  </w:endnote>
  <w:endnote w:type="continuationNotice" w:id="1">
    <w:p w14:paraId="57470C56" w14:textId="77777777" w:rsidR="0087435C" w:rsidRDefault="008743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18A09" w14:textId="17007FC2" w:rsidR="00C3670D" w:rsidRDefault="00C3670D" w:rsidP="00E2714D">
    <w:pPr>
      <w:pStyle w:val="Footer"/>
    </w:pPr>
    <w:r>
      <w:t xml:space="preserve">Joseph Roper </w:t>
    </w:r>
    <w:r>
      <w:tab/>
    </w:r>
    <w:r>
      <w:tab/>
    </w:r>
    <w:sdt>
      <w:sdtPr>
        <w:id w:val="-1770381836"/>
        <w:docPartObj>
          <w:docPartGallery w:val="Page Numbers (Bottom of Page)"/>
          <w:docPartUnique/>
        </w:docPartObj>
      </w:sdtPr>
      <w:sdtEndPr/>
      <w:sdtContent>
        <w:r>
          <w:t xml:space="preserve">Page | </w:t>
        </w:r>
        <w:r>
          <w:fldChar w:fldCharType="begin"/>
        </w:r>
        <w:r>
          <w:instrText xml:space="preserve"> PAGE   \* MERGEFORMAT </w:instrText>
        </w:r>
        <w:r>
          <w:fldChar w:fldCharType="separate"/>
        </w:r>
        <w:r w:rsidR="00112111">
          <w:rPr>
            <w:noProof/>
          </w:rPr>
          <w:t>2</w:t>
        </w:r>
        <w:r>
          <w:rPr>
            <w:noProof/>
          </w:rPr>
          <w:fldChar w:fldCharType="end"/>
        </w:r>
        <w:r>
          <w:t xml:space="preserve"> </w:t>
        </w:r>
      </w:sdtContent>
    </w:sdt>
  </w:p>
  <w:p w14:paraId="42A928F2" w14:textId="77777777" w:rsidR="00C3670D" w:rsidRDefault="00C367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50905" w14:textId="77777777" w:rsidR="0087435C" w:rsidRDefault="0087435C" w:rsidP="004041E1">
      <w:pPr>
        <w:spacing w:after="0" w:line="240" w:lineRule="auto"/>
      </w:pPr>
      <w:r>
        <w:separator/>
      </w:r>
    </w:p>
  </w:footnote>
  <w:footnote w:type="continuationSeparator" w:id="0">
    <w:p w14:paraId="14DF072A" w14:textId="77777777" w:rsidR="0087435C" w:rsidRDefault="0087435C" w:rsidP="004041E1">
      <w:pPr>
        <w:spacing w:after="0" w:line="240" w:lineRule="auto"/>
      </w:pPr>
      <w:r>
        <w:continuationSeparator/>
      </w:r>
    </w:p>
  </w:footnote>
  <w:footnote w:type="continuationNotice" w:id="1">
    <w:p w14:paraId="0738C0E7" w14:textId="77777777" w:rsidR="0087435C" w:rsidRDefault="0087435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color w:val="595959" w:themeColor="text1" w:themeTint="A6"/>
        <w:sz w:val="32"/>
        <w:szCs w:val="108"/>
      </w:rPr>
      <w:alias w:val="Title"/>
      <w:tag w:val=""/>
      <w:id w:val="1604303333"/>
      <w:dataBinding w:prefixMappings="xmlns:ns0='http://purl.org/dc/elements/1.1/' xmlns:ns1='http://schemas.openxmlformats.org/package/2006/metadata/core-properties' " w:xpath="/ns1:coreProperties[1]/ns0:title[1]" w:storeItemID="{6C3C8BC8-F283-45AE-878A-BAB7291924A1}"/>
      <w:text/>
    </w:sdtPr>
    <w:sdtEndPr/>
    <w:sdtContent>
      <w:p w14:paraId="7A8F3BC8" w14:textId="13EC4C47" w:rsidR="00C3670D" w:rsidRPr="004041E1" w:rsidRDefault="003F3677" w:rsidP="46A5C33A">
        <w:pPr>
          <w:pStyle w:val="NoSpacing"/>
          <w:pBdr>
            <w:bottom w:val="single" w:sz="6" w:space="4" w:color="7F7F7F" w:themeColor="text1" w:themeTint="80"/>
          </w:pBdr>
          <w:rPr>
            <w:rFonts w:asciiTheme="majorHAnsi" w:eastAsiaTheme="majorEastAsia" w:hAnsiTheme="majorHAnsi" w:cstheme="majorBidi"/>
            <w:color w:val="595959" w:themeColor="text1" w:themeTint="A6"/>
            <w:sz w:val="32"/>
            <w:szCs w:val="32"/>
          </w:rPr>
        </w:pPr>
        <w:r>
          <w:rPr>
            <w:rFonts w:asciiTheme="majorHAnsi" w:eastAsiaTheme="majorEastAsia" w:hAnsiTheme="majorHAnsi" w:cstheme="majorBidi"/>
            <w:color w:val="595959" w:themeColor="text1" w:themeTint="A6"/>
            <w:sz w:val="32"/>
            <w:szCs w:val="108"/>
          </w:rPr>
          <w:t>BTEC National Extended Diploma in Creative Media Production</w:t>
        </w:r>
      </w:p>
    </w:sdtContent>
  </w:sdt>
  <w:p w14:paraId="66A109EB" w14:textId="77777777" w:rsidR="00C3670D" w:rsidRDefault="00C3670D">
    <w:pPr>
      <w:pStyle w:val="Header"/>
    </w:pPr>
  </w:p>
  <w:p w14:paraId="3DD44F76" w14:textId="77777777" w:rsidR="00C3670D" w:rsidRDefault="00C367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167A1"/>
    <w:multiLevelType w:val="hybridMultilevel"/>
    <w:tmpl w:val="B6CEA1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644D20"/>
    <w:multiLevelType w:val="multilevel"/>
    <w:tmpl w:val="2CE48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A736EC"/>
    <w:multiLevelType w:val="hybridMultilevel"/>
    <w:tmpl w:val="886E4E94"/>
    <w:lvl w:ilvl="0" w:tplc="D52A6752">
      <w:start w:val="1"/>
      <w:numFmt w:val="bullet"/>
      <w:lvlText w:val=""/>
      <w:lvlJc w:val="left"/>
      <w:pPr>
        <w:ind w:left="720" w:hanging="360"/>
      </w:pPr>
      <w:rPr>
        <w:rFonts w:ascii="Symbol" w:hAnsi="Symbol" w:hint="default"/>
      </w:rPr>
    </w:lvl>
    <w:lvl w:ilvl="1" w:tplc="37286D9C">
      <w:start w:val="1"/>
      <w:numFmt w:val="bullet"/>
      <w:lvlText w:val="o"/>
      <w:lvlJc w:val="left"/>
      <w:pPr>
        <w:ind w:left="1440" w:hanging="360"/>
      </w:pPr>
      <w:rPr>
        <w:rFonts w:ascii="Courier New" w:hAnsi="Courier New" w:hint="default"/>
      </w:rPr>
    </w:lvl>
    <w:lvl w:ilvl="2" w:tplc="6D527B46">
      <w:start w:val="1"/>
      <w:numFmt w:val="bullet"/>
      <w:lvlText w:val=""/>
      <w:lvlJc w:val="left"/>
      <w:pPr>
        <w:ind w:left="2160" w:hanging="360"/>
      </w:pPr>
      <w:rPr>
        <w:rFonts w:ascii="Wingdings" w:hAnsi="Wingdings" w:hint="default"/>
      </w:rPr>
    </w:lvl>
    <w:lvl w:ilvl="3" w:tplc="898A14BC">
      <w:start w:val="1"/>
      <w:numFmt w:val="bullet"/>
      <w:lvlText w:val=""/>
      <w:lvlJc w:val="left"/>
      <w:pPr>
        <w:ind w:left="2880" w:hanging="360"/>
      </w:pPr>
      <w:rPr>
        <w:rFonts w:ascii="Symbol" w:hAnsi="Symbol" w:hint="default"/>
      </w:rPr>
    </w:lvl>
    <w:lvl w:ilvl="4" w:tplc="D0968148">
      <w:start w:val="1"/>
      <w:numFmt w:val="bullet"/>
      <w:lvlText w:val="o"/>
      <w:lvlJc w:val="left"/>
      <w:pPr>
        <w:ind w:left="3600" w:hanging="360"/>
      </w:pPr>
      <w:rPr>
        <w:rFonts w:ascii="Courier New" w:hAnsi="Courier New" w:hint="default"/>
      </w:rPr>
    </w:lvl>
    <w:lvl w:ilvl="5" w:tplc="1952C668">
      <w:start w:val="1"/>
      <w:numFmt w:val="bullet"/>
      <w:lvlText w:val=""/>
      <w:lvlJc w:val="left"/>
      <w:pPr>
        <w:ind w:left="4320" w:hanging="360"/>
      </w:pPr>
      <w:rPr>
        <w:rFonts w:ascii="Wingdings" w:hAnsi="Wingdings" w:hint="default"/>
      </w:rPr>
    </w:lvl>
    <w:lvl w:ilvl="6" w:tplc="F704EAC6">
      <w:start w:val="1"/>
      <w:numFmt w:val="bullet"/>
      <w:lvlText w:val=""/>
      <w:lvlJc w:val="left"/>
      <w:pPr>
        <w:ind w:left="5040" w:hanging="360"/>
      </w:pPr>
      <w:rPr>
        <w:rFonts w:ascii="Symbol" w:hAnsi="Symbol" w:hint="default"/>
      </w:rPr>
    </w:lvl>
    <w:lvl w:ilvl="7" w:tplc="336E66A0">
      <w:start w:val="1"/>
      <w:numFmt w:val="bullet"/>
      <w:lvlText w:val="o"/>
      <w:lvlJc w:val="left"/>
      <w:pPr>
        <w:ind w:left="5760" w:hanging="360"/>
      </w:pPr>
      <w:rPr>
        <w:rFonts w:ascii="Courier New" w:hAnsi="Courier New" w:hint="default"/>
      </w:rPr>
    </w:lvl>
    <w:lvl w:ilvl="8" w:tplc="A1C8EE62">
      <w:start w:val="1"/>
      <w:numFmt w:val="bullet"/>
      <w:lvlText w:val=""/>
      <w:lvlJc w:val="left"/>
      <w:pPr>
        <w:ind w:left="6480" w:hanging="360"/>
      </w:pPr>
      <w:rPr>
        <w:rFonts w:ascii="Wingdings" w:hAnsi="Wingdings" w:hint="default"/>
      </w:rPr>
    </w:lvl>
  </w:abstractNum>
  <w:abstractNum w:abstractNumId="3" w15:restartNumberingAfterBreak="0">
    <w:nsid w:val="321922BA"/>
    <w:multiLevelType w:val="hybridMultilevel"/>
    <w:tmpl w:val="91EC6D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7BD0100"/>
    <w:multiLevelType w:val="hybridMultilevel"/>
    <w:tmpl w:val="08D66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94F4501"/>
    <w:multiLevelType w:val="hybridMultilevel"/>
    <w:tmpl w:val="FDD69C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832B78"/>
    <w:multiLevelType w:val="hybridMultilevel"/>
    <w:tmpl w:val="DB388A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0D55C9B"/>
    <w:multiLevelType w:val="hybridMultilevel"/>
    <w:tmpl w:val="DDBC2E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0DF6BD7"/>
    <w:multiLevelType w:val="multilevel"/>
    <w:tmpl w:val="A9CEA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F8283D"/>
    <w:multiLevelType w:val="hybridMultilevel"/>
    <w:tmpl w:val="C6F66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F9761E"/>
    <w:multiLevelType w:val="hybridMultilevel"/>
    <w:tmpl w:val="4642A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557A29"/>
    <w:multiLevelType w:val="hybridMultilevel"/>
    <w:tmpl w:val="A8BE1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B3D33FE"/>
    <w:multiLevelType w:val="hybridMultilevel"/>
    <w:tmpl w:val="02BC2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4486D5C"/>
    <w:multiLevelType w:val="hybridMultilevel"/>
    <w:tmpl w:val="85A46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1274398"/>
    <w:multiLevelType w:val="hybridMultilevel"/>
    <w:tmpl w:val="C6101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5FD38F2"/>
    <w:multiLevelType w:val="hybridMultilevel"/>
    <w:tmpl w:val="CCEE8582"/>
    <w:lvl w:ilvl="0" w:tplc="499A283C">
      <w:start w:val="1"/>
      <w:numFmt w:val="bullet"/>
      <w:lvlText w:val=""/>
      <w:lvlJc w:val="left"/>
      <w:pPr>
        <w:ind w:left="720" w:hanging="360"/>
      </w:pPr>
      <w:rPr>
        <w:rFonts w:ascii="Symbol" w:hAnsi="Symbol" w:hint="default"/>
      </w:rPr>
    </w:lvl>
    <w:lvl w:ilvl="1" w:tplc="EA0443B2">
      <w:start w:val="1"/>
      <w:numFmt w:val="bullet"/>
      <w:lvlText w:val="o"/>
      <w:lvlJc w:val="left"/>
      <w:pPr>
        <w:ind w:left="1440" w:hanging="360"/>
      </w:pPr>
      <w:rPr>
        <w:rFonts w:ascii="Courier New" w:hAnsi="Courier New" w:hint="default"/>
      </w:rPr>
    </w:lvl>
    <w:lvl w:ilvl="2" w:tplc="5FBAC626">
      <w:start w:val="1"/>
      <w:numFmt w:val="bullet"/>
      <w:lvlText w:val=""/>
      <w:lvlJc w:val="left"/>
      <w:pPr>
        <w:ind w:left="2160" w:hanging="360"/>
      </w:pPr>
      <w:rPr>
        <w:rFonts w:ascii="Wingdings" w:hAnsi="Wingdings" w:hint="default"/>
      </w:rPr>
    </w:lvl>
    <w:lvl w:ilvl="3" w:tplc="4754F12E">
      <w:start w:val="1"/>
      <w:numFmt w:val="bullet"/>
      <w:lvlText w:val=""/>
      <w:lvlJc w:val="left"/>
      <w:pPr>
        <w:ind w:left="2880" w:hanging="360"/>
      </w:pPr>
      <w:rPr>
        <w:rFonts w:ascii="Symbol" w:hAnsi="Symbol" w:hint="default"/>
      </w:rPr>
    </w:lvl>
    <w:lvl w:ilvl="4" w:tplc="3596170E">
      <w:start w:val="1"/>
      <w:numFmt w:val="bullet"/>
      <w:lvlText w:val="o"/>
      <w:lvlJc w:val="left"/>
      <w:pPr>
        <w:ind w:left="3600" w:hanging="360"/>
      </w:pPr>
      <w:rPr>
        <w:rFonts w:ascii="Courier New" w:hAnsi="Courier New" w:hint="default"/>
      </w:rPr>
    </w:lvl>
    <w:lvl w:ilvl="5" w:tplc="B46C01BA">
      <w:start w:val="1"/>
      <w:numFmt w:val="bullet"/>
      <w:lvlText w:val=""/>
      <w:lvlJc w:val="left"/>
      <w:pPr>
        <w:ind w:left="4320" w:hanging="360"/>
      </w:pPr>
      <w:rPr>
        <w:rFonts w:ascii="Wingdings" w:hAnsi="Wingdings" w:hint="default"/>
      </w:rPr>
    </w:lvl>
    <w:lvl w:ilvl="6" w:tplc="928A342E">
      <w:start w:val="1"/>
      <w:numFmt w:val="bullet"/>
      <w:lvlText w:val=""/>
      <w:lvlJc w:val="left"/>
      <w:pPr>
        <w:ind w:left="5040" w:hanging="360"/>
      </w:pPr>
      <w:rPr>
        <w:rFonts w:ascii="Symbol" w:hAnsi="Symbol" w:hint="default"/>
      </w:rPr>
    </w:lvl>
    <w:lvl w:ilvl="7" w:tplc="2B4444D4">
      <w:start w:val="1"/>
      <w:numFmt w:val="bullet"/>
      <w:lvlText w:val="o"/>
      <w:lvlJc w:val="left"/>
      <w:pPr>
        <w:ind w:left="5760" w:hanging="360"/>
      </w:pPr>
      <w:rPr>
        <w:rFonts w:ascii="Courier New" w:hAnsi="Courier New" w:hint="default"/>
      </w:rPr>
    </w:lvl>
    <w:lvl w:ilvl="8" w:tplc="EB141D48">
      <w:start w:val="1"/>
      <w:numFmt w:val="bullet"/>
      <w:lvlText w:val=""/>
      <w:lvlJc w:val="left"/>
      <w:pPr>
        <w:ind w:left="6480" w:hanging="360"/>
      </w:pPr>
      <w:rPr>
        <w:rFonts w:ascii="Wingdings" w:hAnsi="Wingdings" w:hint="default"/>
      </w:rPr>
    </w:lvl>
  </w:abstractNum>
  <w:abstractNum w:abstractNumId="16" w15:restartNumberingAfterBreak="0">
    <w:nsid w:val="77EB4194"/>
    <w:multiLevelType w:val="multilevel"/>
    <w:tmpl w:val="37648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F30A57"/>
    <w:multiLevelType w:val="hybridMultilevel"/>
    <w:tmpl w:val="B80EA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16"/>
  </w:num>
  <w:num w:numId="4">
    <w:abstractNumId w:val="3"/>
  </w:num>
  <w:num w:numId="5">
    <w:abstractNumId w:val="17"/>
  </w:num>
  <w:num w:numId="6">
    <w:abstractNumId w:val="6"/>
  </w:num>
  <w:num w:numId="7">
    <w:abstractNumId w:val="12"/>
  </w:num>
  <w:num w:numId="8">
    <w:abstractNumId w:val="14"/>
  </w:num>
  <w:num w:numId="9">
    <w:abstractNumId w:val="13"/>
  </w:num>
  <w:num w:numId="10">
    <w:abstractNumId w:val="11"/>
  </w:num>
  <w:num w:numId="11">
    <w:abstractNumId w:val="10"/>
  </w:num>
  <w:num w:numId="12">
    <w:abstractNumId w:val="9"/>
  </w:num>
  <w:num w:numId="13">
    <w:abstractNumId w:val="5"/>
  </w:num>
  <w:num w:numId="14">
    <w:abstractNumId w:val="0"/>
  </w:num>
  <w:num w:numId="15">
    <w:abstractNumId w:val="7"/>
  </w:num>
  <w:num w:numId="16">
    <w:abstractNumId w:val="4"/>
  </w:num>
  <w:num w:numId="17">
    <w:abstractNumId w:val="8"/>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activeWritingStyle w:appName="MSWord" w:lang="en-US" w:vendorID="64" w:dllVersion="0" w:nlCheck="1" w:checkStyle="0"/>
  <w:activeWritingStyle w:appName="MSWord" w:lang="en-GB" w:vendorID="64" w:dllVersion="131078" w:nlCheck="1" w:checkStyle="1"/>
  <w:activeWritingStyle w:appName="MSWord" w:lang="en-US" w:vendorID="64" w:dllVersion="131078" w:nlCheck="1" w:checkStyle="1"/>
  <w:proofState w:spelling="clean" w:grammar="clean"/>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6C5"/>
    <w:rsid w:val="000000C2"/>
    <w:rsid w:val="00002DFD"/>
    <w:rsid w:val="000334C2"/>
    <w:rsid w:val="00046532"/>
    <w:rsid w:val="000637F3"/>
    <w:rsid w:val="000700BE"/>
    <w:rsid w:val="00074326"/>
    <w:rsid w:val="00075F10"/>
    <w:rsid w:val="00077836"/>
    <w:rsid w:val="00083801"/>
    <w:rsid w:val="00083A2D"/>
    <w:rsid w:val="00086284"/>
    <w:rsid w:val="00086A97"/>
    <w:rsid w:val="0009209C"/>
    <w:rsid w:val="000A6FD4"/>
    <w:rsid w:val="000B352E"/>
    <w:rsid w:val="000B3926"/>
    <w:rsid w:val="000B45E8"/>
    <w:rsid w:val="000C06DD"/>
    <w:rsid w:val="000C0AAA"/>
    <w:rsid w:val="000D1DDB"/>
    <w:rsid w:val="000D1E6F"/>
    <w:rsid w:val="000D58E2"/>
    <w:rsid w:val="000E3192"/>
    <w:rsid w:val="00102FB1"/>
    <w:rsid w:val="00112111"/>
    <w:rsid w:val="00121EDA"/>
    <w:rsid w:val="001228FE"/>
    <w:rsid w:val="0012622B"/>
    <w:rsid w:val="00127914"/>
    <w:rsid w:val="001300BD"/>
    <w:rsid w:val="0013278F"/>
    <w:rsid w:val="001348B8"/>
    <w:rsid w:val="0015243B"/>
    <w:rsid w:val="001548E6"/>
    <w:rsid w:val="00156F2B"/>
    <w:rsid w:val="0016047D"/>
    <w:rsid w:val="00170ADC"/>
    <w:rsid w:val="00170E85"/>
    <w:rsid w:val="001767FA"/>
    <w:rsid w:val="00177072"/>
    <w:rsid w:val="0018078D"/>
    <w:rsid w:val="001807C3"/>
    <w:rsid w:val="001909F4"/>
    <w:rsid w:val="001926AF"/>
    <w:rsid w:val="001A2A32"/>
    <w:rsid w:val="001B19A3"/>
    <w:rsid w:val="001B4731"/>
    <w:rsid w:val="001C60B6"/>
    <w:rsid w:val="001D5C88"/>
    <w:rsid w:val="001D6888"/>
    <w:rsid w:val="001E246E"/>
    <w:rsid w:val="001F39C4"/>
    <w:rsid w:val="00203833"/>
    <w:rsid w:val="00203B67"/>
    <w:rsid w:val="0023411F"/>
    <w:rsid w:val="00243314"/>
    <w:rsid w:val="00243C24"/>
    <w:rsid w:val="00250D63"/>
    <w:rsid w:val="00251447"/>
    <w:rsid w:val="00261A42"/>
    <w:rsid w:val="00262450"/>
    <w:rsid w:val="00265483"/>
    <w:rsid w:val="00280E61"/>
    <w:rsid w:val="00281C01"/>
    <w:rsid w:val="00295B67"/>
    <w:rsid w:val="0029D071"/>
    <w:rsid w:val="002A2AC3"/>
    <w:rsid w:val="002A5CB0"/>
    <w:rsid w:val="002B17A6"/>
    <w:rsid w:val="002B4A5B"/>
    <w:rsid w:val="002B6502"/>
    <w:rsid w:val="002C6B5B"/>
    <w:rsid w:val="002D6960"/>
    <w:rsid w:val="002E330E"/>
    <w:rsid w:val="002E42BE"/>
    <w:rsid w:val="002E6EE4"/>
    <w:rsid w:val="002F1DF9"/>
    <w:rsid w:val="002F362D"/>
    <w:rsid w:val="002F688C"/>
    <w:rsid w:val="00305EAE"/>
    <w:rsid w:val="00305F47"/>
    <w:rsid w:val="00331FFD"/>
    <w:rsid w:val="00341BF0"/>
    <w:rsid w:val="003567F7"/>
    <w:rsid w:val="00360C1A"/>
    <w:rsid w:val="0036182D"/>
    <w:rsid w:val="00362077"/>
    <w:rsid w:val="00362101"/>
    <w:rsid w:val="003628D8"/>
    <w:rsid w:val="00384B8A"/>
    <w:rsid w:val="003918F3"/>
    <w:rsid w:val="00393277"/>
    <w:rsid w:val="003A2200"/>
    <w:rsid w:val="003A52B6"/>
    <w:rsid w:val="003B6C93"/>
    <w:rsid w:val="003B6EB6"/>
    <w:rsid w:val="003D168D"/>
    <w:rsid w:val="003D5275"/>
    <w:rsid w:val="003F18AA"/>
    <w:rsid w:val="003F30B0"/>
    <w:rsid w:val="003F3677"/>
    <w:rsid w:val="004025C1"/>
    <w:rsid w:val="004041E1"/>
    <w:rsid w:val="00407A0A"/>
    <w:rsid w:val="00410870"/>
    <w:rsid w:val="00410927"/>
    <w:rsid w:val="004132F1"/>
    <w:rsid w:val="00414149"/>
    <w:rsid w:val="00426F93"/>
    <w:rsid w:val="00441B67"/>
    <w:rsid w:val="0044243F"/>
    <w:rsid w:val="00456062"/>
    <w:rsid w:val="00460B96"/>
    <w:rsid w:val="00463DDC"/>
    <w:rsid w:val="0046406C"/>
    <w:rsid w:val="00473AEC"/>
    <w:rsid w:val="00481689"/>
    <w:rsid w:val="00487BB6"/>
    <w:rsid w:val="00494370"/>
    <w:rsid w:val="004A5BE0"/>
    <w:rsid w:val="004B0009"/>
    <w:rsid w:val="004B1894"/>
    <w:rsid w:val="004B36D5"/>
    <w:rsid w:val="004B528C"/>
    <w:rsid w:val="004B6C28"/>
    <w:rsid w:val="004B6E22"/>
    <w:rsid w:val="004D2A0D"/>
    <w:rsid w:val="004D2FFB"/>
    <w:rsid w:val="004D7B12"/>
    <w:rsid w:val="004E3D88"/>
    <w:rsid w:val="004F089E"/>
    <w:rsid w:val="004F634D"/>
    <w:rsid w:val="00500777"/>
    <w:rsid w:val="0052192C"/>
    <w:rsid w:val="005250BB"/>
    <w:rsid w:val="0052666B"/>
    <w:rsid w:val="00542F20"/>
    <w:rsid w:val="00552285"/>
    <w:rsid w:val="005753C6"/>
    <w:rsid w:val="005A2263"/>
    <w:rsid w:val="005A7517"/>
    <w:rsid w:val="005B0625"/>
    <w:rsid w:val="005D6D33"/>
    <w:rsid w:val="005E0982"/>
    <w:rsid w:val="005E4C26"/>
    <w:rsid w:val="005F0CD6"/>
    <w:rsid w:val="005F293E"/>
    <w:rsid w:val="0060109A"/>
    <w:rsid w:val="00612A46"/>
    <w:rsid w:val="00612AC2"/>
    <w:rsid w:val="00612B4C"/>
    <w:rsid w:val="00634D52"/>
    <w:rsid w:val="00636824"/>
    <w:rsid w:val="00655524"/>
    <w:rsid w:val="00660714"/>
    <w:rsid w:val="00675E9A"/>
    <w:rsid w:val="00685745"/>
    <w:rsid w:val="00687EF8"/>
    <w:rsid w:val="00694035"/>
    <w:rsid w:val="006A06C5"/>
    <w:rsid w:val="006A5DC4"/>
    <w:rsid w:val="006B655C"/>
    <w:rsid w:val="006D3C84"/>
    <w:rsid w:val="006D3F16"/>
    <w:rsid w:val="006D5B7C"/>
    <w:rsid w:val="006D6859"/>
    <w:rsid w:val="006F34AA"/>
    <w:rsid w:val="00700F75"/>
    <w:rsid w:val="00706A76"/>
    <w:rsid w:val="0072035D"/>
    <w:rsid w:val="00723171"/>
    <w:rsid w:val="00733610"/>
    <w:rsid w:val="0074250A"/>
    <w:rsid w:val="00742829"/>
    <w:rsid w:val="00747E55"/>
    <w:rsid w:val="007739E2"/>
    <w:rsid w:val="00785C5A"/>
    <w:rsid w:val="00796E3C"/>
    <w:rsid w:val="007A437A"/>
    <w:rsid w:val="007B03EE"/>
    <w:rsid w:val="007C5D3E"/>
    <w:rsid w:val="007C6B9E"/>
    <w:rsid w:val="007C7230"/>
    <w:rsid w:val="007E154C"/>
    <w:rsid w:val="008304DD"/>
    <w:rsid w:val="00834B19"/>
    <w:rsid w:val="00843F57"/>
    <w:rsid w:val="008446B4"/>
    <w:rsid w:val="008446F5"/>
    <w:rsid w:val="00846AE3"/>
    <w:rsid w:val="008470E5"/>
    <w:rsid w:val="00850A1B"/>
    <w:rsid w:val="00851600"/>
    <w:rsid w:val="00854E99"/>
    <w:rsid w:val="00855A9A"/>
    <w:rsid w:val="0086447F"/>
    <w:rsid w:val="008717B9"/>
    <w:rsid w:val="00872CD9"/>
    <w:rsid w:val="0087435C"/>
    <w:rsid w:val="008823BC"/>
    <w:rsid w:val="00883D42"/>
    <w:rsid w:val="00886867"/>
    <w:rsid w:val="008879A9"/>
    <w:rsid w:val="00887ADB"/>
    <w:rsid w:val="00895131"/>
    <w:rsid w:val="008962FB"/>
    <w:rsid w:val="008B193A"/>
    <w:rsid w:val="008B4673"/>
    <w:rsid w:val="008B6926"/>
    <w:rsid w:val="008B7664"/>
    <w:rsid w:val="008C7082"/>
    <w:rsid w:val="008D3F1F"/>
    <w:rsid w:val="008D664C"/>
    <w:rsid w:val="008E1394"/>
    <w:rsid w:val="008E57F8"/>
    <w:rsid w:val="008E59EF"/>
    <w:rsid w:val="008F498F"/>
    <w:rsid w:val="008F4991"/>
    <w:rsid w:val="008F531E"/>
    <w:rsid w:val="008F7D79"/>
    <w:rsid w:val="00904C88"/>
    <w:rsid w:val="009120EF"/>
    <w:rsid w:val="0091360A"/>
    <w:rsid w:val="00915428"/>
    <w:rsid w:val="009214FE"/>
    <w:rsid w:val="00932F22"/>
    <w:rsid w:val="00936C91"/>
    <w:rsid w:val="0094193C"/>
    <w:rsid w:val="00944FC0"/>
    <w:rsid w:val="00975FC2"/>
    <w:rsid w:val="00977CDC"/>
    <w:rsid w:val="009862D9"/>
    <w:rsid w:val="009903CB"/>
    <w:rsid w:val="009A4B6D"/>
    <w:rsid w:val="009A52F5"/>
    <w:rsid w:val="009B415B"/>
    <w:rsid w:val="009C278E"/>
    <w:rsid w:val="009C3EC0"/>
    <w:rsid w:val="009C4C74"/>
    <w:rsid w:val="009C5636"/>
    <w:rsid w:val="009D28ED"/>
    <w:rsid w:val="009D3D00"/>
    <w:rsid w:val="009E5B1D"/>
    <w:rsid w:val="009E654A"/>
    <w:rsid w:val="009F0979"/>
    <w:rsid w:val="009F20CD"/>
    <w:rsid w:val="009F6057"/>
    <w:rsid w:val="00A07924"/>
    <w:rsid w:val="00A109A8"/>
    <w:rsid w:val="00A11741"/>
    <w:rsid w:val="00A17972"/>
    <w:rsid w:val="00A3543D"/>
    <w:rsid w:val="00A5692D"/>
    <w:rsid w:val="00A6753D"/>
    <w:rsid w:val="00A7398C"/>
    <w:rsid w:val="00A8182B"/>
    <w:rsid w:val="00A846CF"/>
    <w:rsid w:val="00A84D3D"/>
    <w:rsid w:val="00A850E6"/>
    <w:rsid w:val="00A96074"/>
    <w:rsid w:val="00AA51F0"/>
    <w:rsid w:val="00AA61DD"/>
    <w:rsid w:val="00AA7AF7"/>
    <w:rsid w:val="00AC30AD"/>
    <w:rsid w:val="00AD1BF7"/>
    <w:rsid w:val="00AD48BF"/>
    <w:rsid w:val="00AD59D7"/>
    <w:rsid w:val="00AD78F5"/>
    <w:rsid w:val="00AE174A"/>
    <w:rsid w:val="00AF7682"/>
    <w:rsid w:val="00B1631C"/>
    <w:rsid w:val="00B16F00"/>
    <w:rsid w:val="00B2008B"/>
    <w:rsid w:val="00B202E5"/>
    <w:rsid w:val="00B270F8"/>
    <w:rsid w:val="00B34D2B"/>
    <w:rsid w:val="00B42490"/>
    <w:rsid w:val="00B43E67"/>
    <w:rsid w:val="00B45DA2"/>
    <w:rsid w:val="00B46985"/>
    <w:rsid w:val="00B47A6B"/>
    <w:rsid w:val="00B629BB"/>
    <w:rsid w:val="00B66981"/>
    <w:rsid w:val="00B66CDE"/>
    <w:rsid w:val="00B671C4"/>
    <w:rsid w:val="00B71629"/>
    <w:rsid w:val="00B84A6C"/>
    <w:rsid w:val="00B86F75"/>
    <w:rsid w:val="00BD00D0"/>
    <w:rsid w:val="00BD4AAF"/>
    <w:rsid w:val="00BE0E10"/>
    <w:rsid w:val="00BE0E1C"/>
    <w:rsid w:val="00BE0E9E"/>
    <w:rsid w:val="00BE247E"/>
    <w:rsid w:val="00BE28A1"/>
    <w:rsid w:val="00BE544C"/>
    <w:rsid w:val="00BF0A16"/>
    <w:rsid w:val="00BF36BD"/>
    <w:rsid w:val="00BF5DD2"/>
    <w:rsid w:val="00C05E01"/>
    <w:rsid w:val="00C063EE"/>
    <w:rsid w:val="00C1129C"/>
    <w:rsid w:val="00C304B2"/>
    <w:rsid w:val="00C3670D"/>
    <w:rsid w:val="00C37898"/>
    <w:rsid w:val="00C4218B"/>
    <w:rsid w:val="00C422B0"/>
    <w:rsid w:val="00C430DC"/>
    <w:rsid w:val="00C52911"/>
    <w:rsid w:val="00C61EF5"/>
    <w:rsid w:val="00C6267E"/>
    <w:rsid w:val="00C654A9"/>
    <w:rsid w:val="00C658BB"/>
    <w:rsid w:val="00C67197"/>
    <w:rsid w:val="00C81FB2"/>
    <w:rsid w:val="00C9074B"/>
    <w:rsid w:val="00CA0C88"/>
    <w:rsid w:val="00CA3183"/>
    <w:rsid w:val="00CB1FAE"/>
    <w:rsid w:val="00CB4A8E"/>
    <w:rsid w:val="00CD1A1F"/>
    <w:rsid w:val="00CD4C6C"/>
    <w:rsid w:val="00CD6C5C"/>
    <w:rsid w:val="00CD79FF"/>
    <w:rsid w:val="00CF6F11"/>
    <w:rsid w:val="00D12339"/>
    <w:rsid w:val="00D24740"/>
    <w:rsid w:val="00D33931"/>
    <w:rsid w:val="00D35B41"/>
    <w:rsid w:val="00D42CDE"/>
    <w:rsid w:val="00D56DA5"/>
    <w:rsid w:val="00D61121"/>
    <w:rsid w:val="00D62C5E"/>
    <w:rsid w:val="00D6331A"/>
    <w:rsid w:val="00D820BE"/>
    <w:rsid w:val="00D90DDA"/>
    <w:rsid w:val="00DB0A73"/>
    <w:rsid w:val="00DB306C"/>
    <w:rsid w:val="00DB6EE4"/>
    <w:rsid w:val="00DB7B60"/>
    <w:rsid w:val="00DC58B4"/>
    <w:rsid w:val="00DD150D"/>
    <w:rsid w:val="00DD32EC"/>
    <w:rsid w:val="00DD4204"/>
    <w:rsid w:val="00DD4CD2"/>
    <w:rsid w:val="00DD7D74"/>
    <w:rsid w:val="00DE2A61"/>
    <w:rsid w:val="00DF3B7F"/>
    <w:rsid w:val="00E05D2B"/>
    <w:rsid w:val="00E11794"/>
    <w:rsid w:val="00E1416B"/>
    <w:rsid w:val="00E21F19"/>
    <w:rsid w:val="00E2545A"/>
    <w:rsid w:val="00E267E5"/>
    <w:rsid w:val="00E2714D"/>
    <w:rsid w:val="00E3328B"/>
    <w:rsid w:val="00E4029C"/>
    <w:rsid w:val="00E53DB3"/>
    <w:rsid w:val="00E65A1A"/>
    <w:rsid w:val="00E74F34"/>
    <w:rsid w:val="00E752D8"/>
    <w:rsid w:val="00E80B77"/>
    <w:rsid w:val="00E91CD7"/>
    <w:rsid w:val="00EA3CEE"/>
    <w:rsid w:val="00EA41BF"/>
    <w:rsid w:val="00EB0545"/>
    <w:rsid w:val="00EB2C26"/>
    <w:rsid w:val="00EB7345"/>
    <w:rsid w:val="00EC5202"/>
    <w:rsid w:val="00EC5E69"/>
    <w:rsid w:val="00ED0856"/>
    <w:rsid w:val="00ED0AA1"/>
    <w:rsid w:val="00ED55D5"/>
    <w:rsid w:val="00EE19CC"/>
    <w:rsid w:val="00EE1D62"/>
    <w:rsid w:val="00EE293E"/>
    <w:rsid w:val="00F116F9"/>
    <w:rsid w:val="00F15A70"/>
    <w:rsid w:val="00F2288A"/>
    <w:rsid w:val="00F23DBA"/>
    <w:rsid w:val="00F34761"/>
    <w:rsid w:val="00F45231"/>
    <w:rsid w:val="00F4593B"/>
    <w:rsid w:val="00F56A94"/>
    <w:rsid w:val="00F773FC"/>
    <w:rsid w:val="00F80E28"/>
    <w:rsid w:val="00F82EDE"/>
    <w:rsid w:val="00F84814"/>
    <w:rsid w:val="00F90AAF"/>
    <w:rsid w:val="00F957B1"/>
    <w:rsid w:val="00F9667E"/>
    <w:rsid w:val="00FA098B"/>
    <w:rsid w:val="00FA1DCE"/>
    <w:rsid w:val="00FA76DA"/>
    <w:rsid w:val="00FA7761"/>
    <w:rsid w:val="00FB6960"/>
    <w:rsid w:val="00FC01C3"/>
    <w:rsid w:val="00FC2B7F"/>
    <w:rsid w:val="00FE03B8"/>
    <w:rsid w:val="00FE2961"/>
    <w:rsid w:val="00FE3C4A"/>
    <w:rsid w:val="00FE5C9F"/>
    <w:rsid w:val="0250A2FC"/>
    <w:rsid w:val="066BAFCC"/>
    <w:rsid w:val="0FBFF33B"/>
    <w:rsid w:val="13992E2F"/>
    <w:rsid w:val="14DCE59F"/>
    <w:rsid w:val="16523115"/>
    <w:rsid w:val="1B1C1223"/>
    <w:rsid w:val="215A19B0"/>
    <w:rsid w:val="30BC70B2"/>
    <w:rsid w:val="3150DB2D"/>
    <w:rsid w:val="390C8B94"/>
    <w:rsid w:val="46A5C33A"/>
    <w:rsid w:val="4711B3AE"/>
    <w:rsid w:val="4A55FA5D"/>
    <w:rsid w:val="61000283"/>
    <w:rsid w:val="66A01B99"/>
    <w:rsid w:val="70468DA5"/>
    <w:rsid w:val="75C44F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FF95C"/>
  <w15:chartTrackingRefBased/>
  <w15:docId w15:val="{F7A21828-D8D1-4D99-8296-EDEEEC1AE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446B4"/>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Heading2">
    <w:name w:val="heading 2"/>
    <w:basedOn w:val="Normal"/>
    <w:next w:val="Normal"/>
    <w:link w:val="Heading2Char"/>
    <w:uiPriority w:val="9"/>
    <w:unhideWhenUsed/>
    <w:qFormat/>
    <w:rsid w:val="004041E1"/>
    <w:pPr>
      <w:keepNext/>
      <w:keepLines/>
      <w:spacing w:before="40" w:after="0"/>
      <w:outlineLvl w:val="1"/>
    </w:pPr>
    <w:rPr>
      <w:rFonts w:asciiTheme="majorHAnsi" w:eastAsiaTheme="majorEastAsia" w:hAnsiTheme="majorHAnsi" w:cstheme="majorBidi"/>
      <w:color w:val="276E8B" w:themeColor="accent1" w:themeShade="BF"/>
      <w:sz w:val="26"/>
      <w:szCs w:val="26"/>
    </w:rPr>
  </w:style>
  <w:style w:type="paragraph" w:styleId="Heading3">
    <w:name w:val="heading 3"/>
    <w:basedOn w:val="Normal"/>
    <w:next w:val="Normal"/>
    <w:link w:val="Heading3Char"/>
    <w:uiPriority w:val="9"/>
    <w:unhideWhenUsed/>
    <w:qFormat/>
    <w:rsid w:val="008D3F1F"/>
    <w:pPr>
      <w:keepNext/>
      <w:keepLines/>
      <w:spacing w:before="40" w:after="0"/>
      <w:outlineLvl w:val="2"/>
    </w:pPr>
    <w:rPr>
      <w:rFonts w:asciiTheme="majorHAnsi" w:eastAsiaTheme="majorEastAsia" w:hAnsiTheme="majorHAnsi" w:cstheme="majorBidi"/>
      <w:color w:val="1A495C" w:themeColor="accent1" w:themeShade="7F"/>
      <w:sz w:val="24"/>
      <w:szCs w:val="24"/>
    </w:rPr>
  </w:style>
  <w:style w:type="paragraph" w:styleId="Heading4">
    <w:name w:val="heading 4"/>
    <w:basedOn w:val="Normal"/>
    <w:next w:val="Normal"/>
    <w:link w:val="Heading4Char"/>
    <w:uiPriority w:val="9"/>
    <w:unhideWhenUsed/>
    <w:qFormat/>
    <w:rsid w:val="00895131"/>
    <w:pPr>
      <w:keepNext/>
      <w:keepLines/>
      <w:spacing w:before="40" w:after="0"/>
      <w:outlineLvl w:val="3"/>
    </w:pPr>
    <w:rPr>
      <w:rFonts w:asciiTheme="majorHAnsi" w:eastAsiaTheme="majorEastAsia" w:hAnsiTheme="majorHAnsi" w:cstheme="majorBidi"/>
      <w:i/>
      <w:iCs/>
      <w:color w:val="276E8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43C2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43C24"/>
    <w:rPr>
      <w:rFonts w:eastAsiaTheme="minorEastAsia"/>
      <w:lang w:val="en-US"/>
    </w:rPr>
  </w:style>
  <w:style w:type="character" w:customStyle="1" w:styleId="Heading1Char">
    <w:name w:val="Heading 1 Char"/>
    <w:basedOn w:val="DefaultParagraphFont"/>
    <w:link w:val="Heading1"/>
    <w:uiPriority w:val="9"/>
    <w:rsid w:val="008446B4"/>
    <w:rPr>
      <w:rFonts w:asciiTheme="majorHAnsi" w:eastAsiaTheme="majorEastAsia" w:hAnsiTheme="majorHAnsi" w:cstheme="majorBidi"/>
      <w:color w:val="276E8B" w:themeColor="accent1" w:themeShade="BF"/>
      <w:sz w:val="32"/>
      <w:szCs w:val="32"/>
    </w:rPr>
  </w:style>
  <w:style w:type="paragraph" w:styleId="TOCHeading">
    <w:name w:val="TOC Heading"/>
    <w:basedOn w:val="Heading1"/>
    <w:next w:val="Normal"/>
    <w:uiPriority w:val="39"/>
    <w:unhideWhenUsed/>
    <w:qFormat/>
    <w:rsid w:val="008446B4"/>
    <w:pPr>
      <w:outlineLvl w:val="9"/>
    </w:pPr>
    <w:rPr>
      <w:lang w:val="en-US"/>
    </w:rPr>
  </w:style>
  <w:style w:type="paragraph" w:styleId="Title">
    <w:name w:val="Title"/>
    <w:basedOn w:val="Normal"/>
    <w:next w:val="Normal"/>
    <w:link w:val="TitleChar"/>
    <w:uiPriority w:val="10"/>
    <w:qFormat/>
    <w:rsid w:val="004041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1E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041E1"/>
    <w:rPr>
      <w:rFonts w:asciiTheme="majorHAnsi" w:eastAsiaTheme="majorEastAsia" w:hAnsiTheme="majorHAnsi" w:cstheme="majorBidi"/>
      <w:color w:val="276E8B" w:themeColor="accent1" w:themeShade="BF"/>
      <w:sz w:val="26"/>
      <w:szCs w:val="26"/>
    </w:rPr>
  </w:style>
  <w:style w:type="paragraph" w:styleId="Header">
    <w:name w:val="header"/>
    <w:basedOn w:val="Normal"/>
    <w:link w:val="HeaderChar"/>
    <w:uiPriority w:val="99"/>
    <w:unhideWhenUsed/>
    <w:rsid w:val="004041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1E1"/>
  </w:style>
  <w:style w:type="paragraph" w:styleId="Footer">
    <w:name w:val="footer"/>
    <w:basedOn w:val="Normal"/>
    <w:link w:val="FooterChar"/>
    <w:uiPriority w:val="99"/>
    <w:unhideWhenUsed/>
    <w:rsid w:val="004041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1E1"/>
  </w:style>
  <w:style w:type="paragraph" w:styleId="TOC1">
    <w:name w:val="toc 1"/>
    <w:basedOn w:val="Normal"/>
    <w:next w:val="Normal"/>
    <w:autoRedefine/>
    <w:uiPriority w:val="39"/>
    <w:unhideWhenUsed/>
    <w:rsid w:val="00E2714D"/>
    <w:pPr>
      <w:spacing w:after="100"/>
    </w:pPr>
  </w:style>
  <w:style w:type="paragraph" w:styleId="TOC2">
    <w:name w:val="toc 2"/>
    <w:basedOn w:val="Normal"/>
    <w:next w:val="Normal"/>
    <w:autoRedefine/>
    <w:uiPriority w:val="39"/>
    <w:unhideWhenUsed/>
    <w:rsid w:val="00E2714D"/>
    <w:pPr>
      <w:spacing w:after="100"/>
      <w:ind w:left="220"/>
    </w:pPr>
  </w:style>
  <w:style w:type="character" w:styleId="Hyperlink">
    <w:name w:val="Hyperlink"/>
    <w:basedOn w:val="DefaultParagraphFont"/>
    <w:uiPriority w:val="99"/>
    <w:unhideWhenUsed/>
    <w:rsid w:val="00E2714D"/>
    <w:rPr>
      <w:color w:val="6B9F25" w:themeColor="hyperlink"/>
      <w:u w:val="single"/>
    </w:rPr>
  </w:style>
  <w:style w:type="character" w:styleId="FollowedHyperlink">
    <w:name w:val="FollowedHyperlink"/>
    <w:basedOn w:val="DefaultParagraphFont"/>
    <w:uiPriority w:val="99"/>
    <w:semiHidden/>
    <w:unhideWhenUsed/>
    <w:rsid w:val="00F2288A"/>
    <w:rPr>
      <w:color w:val="9F6715" w:themeColor="followedHyperlink"/>
      <w:u w:val="single"/>
    </w:rPr>
  </w:style>
  <w:style w:type="paragraph" w:styleId="NormalWeb">
    <w:name w:val="Normal (Web)"/>
    <w:basedOn w:val="Normal"/>
    <w:uiPriority w:val="99"/>
    <w:unhideWhenUsed/>
    <w:rsid w:val="00C61EF5"/>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305F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D3F1F"/>
    <w:rPr>
      <w:rFonts w:asciiTheme="majorHAnsi" w:eastAsiaTheme="majorEastAsia" w:hAnsiTheme="majorHAnsi" w:cstheme="majorBidi"/>
      <w:color w:val="1A495C" w:themeColor="accent1" w:themeShade="7F"/>
      <w:sz w:val="24"/>
      <w:szCs w:val="24"/>
    </w:rPr>
  </w:style>
  <w:style w:type="character" w:styleId="Strong">
    <w:name w:val="Strong"/>
    <w:basedOn w:val="DefaultParagraphFont"/>
    <w:uiPriority w:val="22"/>
    <w:qFormat/>
    <w:rsid w:val="008E1394"/>
    <w:rPr>
      <w:b/>
      <w:bCs/>
    </w:rPr>
  </w:style>
  <w:style w:type="paragraph" w:customStyle="1" w:styleId="cb-split">
    <w:name w:val="cb-split"/>
    <w:basedOn w:val="Normal"/>
    <w:rsid w:val="00A1174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A11741"/>
    <w:pPr>
      <w:ind w:left="720"/>
      <w:contextualSpacing/>
    </w:pPr>
  </w:style>
  <w:style w:type="character" w:customStyle="1" w:styleId="UnresolvedMention1">
    <w:name w:val="Unresolved Mention1"/>
    <w:basedOn w:val="DefaultParagraphFont"/>
    <w:uiPriority w:val="99"/>
    <w:semiHidden/>
    <w:unhideWhenUsed/>
    <w:rsid w:val="00046532"/>
    <w:rPr>
      <w:color w:val="808080"/>
      <w:shd w:val="clear" w:color="auto" w:fill="E6E6E6"/>
    </w:rPr>
  </w:style>
  <w:style w:type="character" w:customStyle="1" w:styleId="Heading4Char">
    <w:name w:val="Heading 4 Char"/>
    <w:basedOn w:val="DefaultParagraphFont"/>
    <w:link w:val="Heading4"/>
    <w:uiPriority w:val="9"/>
    <w:rsid w:val="00895131"/>
    <w:rPr>
      <w:rFonts w:asciiTheme="majorHAnsi" w:eastAsiaTheme="majorEastAsia" w:hAnsiTheme="majorHAnsi" w:cstheme="majorBidi"/>
      <w:i/>
      <w:iCs/>
      <w:color w:val="276E8B" w:themeColor="accent1" w:themeShade="BF"/>
    </w:rPr>
  </w:style>
  <w:style w:type="character" w:customStyle="1" w:styleId="headline5">
    <w:name w:val="headline5"/>
    <w:basedOn w:val="DefaultParagraphFont"/>
    <w:rsid w:val="000D58E2"/>
  </w:style>
  <w:style w:type="character" w:customStyle="1" w:styleId="UnresolvedMention">
    <w:name w:val="Unresolved Mention"/>
    <w:basedOn w:val="DefaultParagraphFont"/>
    <w:uiPriority w:val="99"/>
    <w:semiHidden/>
    <w:unhideWhenUsed/>
    <w:rsid w:val="00DD150D"/>
    <w:rPr>
      <w:color w:val="808080"/>
      <w:shd w:val="clear" w:color="auto" w:fill="E6E6E6"/>
    </w:rPr>
  </w:style>
  <w:style w:type="paragraph" w:styleId="BalloonText">
    <w:name w:val="Balloon Text"/>
    <w:basedOn w:val="Normal"/>
    <w:link w:val="BalloonTextChar"/>
    <w:uiPriority w:val="99"/>
    <w:semiHidden/>
    <w:unhideWhenUsed/>
    <w:rsid w:val="00747E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7E5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021890">
      <w:bodyDiv w:val="1"/>
      <w:marLeft w:val="0"/>
      <w:marRight w:val="0"/>
      <w:marTop w:val="0"/>
      <w:marBottom w:val="0"/>
      <w:divBdr>
        <w:top w:val="none" w:sz="0" w:space="0" w:color="auto"/>
        <w:left w:val="none" w:sz="0" w:space="0" w:color="auto"/>
        <w:bottom w:val="none" w:sz="0" w:space="0" w:color="auto"/>
        <w:right w:val="none" w:sz="0" w:space="0" w:color="auto"/>
      </w:divBdr>
    </w:div>
    <w:div w:id="283584151">
      <w:bodyDiv w:val="1"/>
      <w:marLeft w:val="0"/>
      <w:marRight w:val="0"/>
      <w:marTop w:val="0"/>
      <w:marBottom w:val="0"/>
      <w:divBdr>
        <w:top w:val="none" w:sz="0" w:space="0" w:color="auto"/>
        <w:left w:val="none" w:sz="0" w:space="0" w:color="auto"/>
        <w:bottom w:val="none" w:sz="0" w:space="0" w:color="auto"/>
        <w:right w:val="none" w:sz="0" w:space="0" w:color="auto"/>
      </w:divBdr>
    </w:div>
    <w:div w:id="992295039">
      <w:bodyDiv w:val="1"/>
      <w:marLeft w:val="0"/>
      <w:marRight w:val="0"/>
      <w:marTop w:val="0"/>
      <w:marBottom w:val="0"/>
      <w:divBdr>
        <w:top w:val="none" w:sz="0" w:space="0" w:color="auto"/>
        <w:left w:val="none" w:sz="0" w:space="0" w:color="auto"/>
        <w:bottom w:val="none" w:sz="0" w:space="0" w:color="auto"/>
        <w:right w:val="none" w:sz="0" w:space="0" w:color="auto"/>
      </w:divBdr>
      <w:divsChild>
        <w:div w:id="981079814">
          <w:marLeft w:val="0"/>
          <w:marRight w:val="0"/>
          <w:marTop w:val="0"/>
          <w:marBottom w:val="0"/>
          <w:divBdr>
            <w:top w:val="none" w:sz="0" w:space="0" w:color="auto"/>
            <w:left w:val="none" w:sz="0" w:space="0" w:color="auto"/>
            <w:bottom w:val="none" w:sz="0" w:space="0" w:color="auto"/>
            <w:right w:val="none" w:sz="0" w:space="0" w:color="auto"/>
          </w:divBdr>
        </w:div>
        <w:div w:id="1614479818">
          <w:marLeft w:val="0"/>
          <w:marRight w:val="0"/>
          <w:marTop w:val="0"/>
          <w:marBottom w:val="0"/>
          <w:divBdr>
            <w:top w:val="none" w:sz="0" w:space="0" w:color="auto"/>
            <w:left w:val="none" w:sz="0" w:space="0" w:color="auto"/>
            <w:bottom w:val="none" w:sz="0" w:space="0" w:color="auto"/>
            <w:right w:val="none" w:sz="0" w:space="0" w:color="auto"/>
          </w:divBdr>
        </w:div>
      </w:divsChild>
    </w:div>
    <w:div w:id="1051996831">
      <w:bodyDiv w:val="1"/>
      <w:marLeft w:val="0"/>
      <w:marRight w:val="0"/>
      <w:marTop w:val="0"/>
      <w:marBottom w:val="0"/>
      <w:divBdr>
        <w:top w:val="none" w:sz="0" w:space="0" w:color="auto"/>
        <w:left w:val="none" w:sz="0" w:space="0" w:color="auto"/>
        <w:bottom w:val="none" w:sz="0" w:space="0" w:color="auto"/>
        <w:right w:val="none" w:sz="0" w:space="0" w:color="auto"/>
      </w:divBdr>
    </w:div>
    <w:div w:id="1117606317">
      <w:bodyDiv w:val="1"/>
      <w:marLeft w:val="0"/>
      <w:marRight w:val="0"/>
      <w:marTop w:val="0"/>
      <w:marBottom w:val="0"/>
      <w:divBdr>
        <w:top w:val="none" w:sz="0" w:space="0" w:color="auto"/>
        <w:left w:val="none" w:sz="0" w:space="0" w:color="auto"/>
        <w:bottom w:val="none" w:sz="0" w:space="0" w:color="auto"/>
        <w:right w:val="none" w:sz="0" w:space="0" w:color="auto"/>
      </w:divBdr>
    </w:div>
    <w:div w:id="1154295744">
      <w:bodyDiv w:val="1"/>
      <w:marLeft w:val="0"/>
      <w:marRight w:val="0"/>
      <w:marTop w:val="0"/>
      <w:marBottom w:val="0"/>
      <w:divBdr>
        <w:top w:val="none" w:sz="0" w:space="0" w:color="auto"/>
        <w:left w:val="none" w:sz="0" w:space="0" w:color="auto"/>
        <w:bottom w:val="none" w:sz="0" w:space="0" w:color="auto"/>
        <w:right w:val="none" w:sz="0" w:space="0" w:color="auto"/>
      </w:divBdr>
    </w:div>
    <w:div w:id="1167330783">
      <w:bodyDiv w:val="1"/>
      <w:marLeft w:val="0"/>
      <w:marRight w:val="0"/>
      <w:marTop w:val="0"/>
      <w:marBottom w:val="0"/>
      <w:divBdr>
        <w:top w:val="none" w:sz="0" w:space="0" w:color="auto"/>
        <w:left w:val="none" w:sz="0" w:space="0" w:color="auto"/>
        <w:bottom w:val="none" w:sz="0" w:space="0" w:color="auto"/>
        <w:right w:val="none" w:sz="0" w:space="0" w:color="auto"/>
      </w:divBdr>
    </w:div>
    <w:div w:id="1167476313">
      <w:bodyDiv w:val="1"/>
      <w:marLeft w:val="0"/>
      <w:marRight w:val="0"/>
      <w:marTop w:val="0"/>
      <w:marBottom w:val="0"/>
      <w:divBdr>
        <w:top w:val="none" w:sz="0" w:space="0" w:color="auto"/>
        <w:left w:val="none" w:sz="0" w:space="0" w:color="auto"/>
        <w:bottom w:val="none" w:sz="0" w:space="0" w:color="auto"/>
        <w:right w:val="none" w:sz="0" w:space="0" w:color="auto"/>
      </w:divBdr>
    </w:div>
    <w:div w:id="1179537860">
      <w:bodyDiv w:val="1"/>
      <w:marLeft w:val="0"/>
      <w:marRight w:val="0"/>
      <w:marTop w:val="0"/>
      <w:marBottom w:val="0"/>
      <w:divBdr>
        <w:top w:val="none" w:sz="0" w:space="0" w:color="auto"/>
        <w:left w:val="none" w:sz="0" w:space="0" w:color="auto"/>
        <w:bottom w:val="none" w:sz="0" w:space="0" w:color="auto"/>
        <w:right w:val="none" w:sz="0" w:space="0" w:color="auto"/>
      </w:divBdr>
    </w:div>
    <w:div w:id="1297906595">
      <w:bodyDiv w:val="1"/>
      <w:marLeft w:val="0"/>
      <w:marRight w:val="0"/>
      <w:marTop w:val="0"/>
      <w:marBottom w:val="0"/>
      <w:divBdr>
        <w:top w:val="none" w:sz="0" w:space="0" w:color="auto"/>
        <w:left w:val="none" w:sz="0" w:space="0" w:color="auto"/>
        <w:bottom w:val="none" w:sz="0" w:space="0" w:color="auto"/>
        <w:right w:val="none" w:sz="0" w:space="0" w:color="auto"/>
      </w:divBdr>
      <w:divsChild>
        <w:div w:id="441346350">
          <w:marLeft w:val="0"/>
          <w:marRight w:val="0"/>
          <w:marTop w:val="0"/>
          <w:marBottom w:val="0"/>
          <w:divBdr>
            <w:top w:val="none" w:sz="0" w:space="0" w:color="auto"/>
            <w:left w:val="none" w:sz="0" w:space="0" w:color="auto"/>
            <w:bottom w:val="none" w:sz="0" w:space="0" w:color="auto"/>
            <w:right w:val="none" w:sz="0" w:space="0" w:color="auto"/>
          </w:divBdr>
          <w:divsChild>
            <w:div w:id="228619002">
              <w:marLeft w:val="0"/>
              <w:marRight w:val="0"/>
              <w:marTop w:val="0"/>
              <w:marBottom w:val="0"/>
              <w:divBdr>
                <w:top w:val="none" w:sz="0" w:space="0" w:color="auto"/>
                <w:left w:val="none" w:sz="0" w:space="0" w:color="auto"/>
                <w:bottom w:val="none" w:sz="0" w:space="0" w:color="auto"/>
                <w:right w:val="none" w:sz="0" w:space="0" w:color="auto"/>
              </w:divBdr>
            </w:div>
          </w:divsChild>
        </w:div>
        <w:div w:id="1427649905">
          <w:marLeft w:val="0"/>
          <w:marRight w:val="0"/>
          <w:marTop w:val="0"/>
          <w:marBottom w:val="0"/>
          <w:divBdr>
            <w:top w:val="none" w:sz="0" w:space="0" w:color="auto"/>
            <w:left w:val="none" w:sz="0" w:space="0" w:color="auto"/>
            <w:bottom w:val="none" w:sz="0" w:space="0" w:color="auto"/>
            <w:right w:val="none" w:sz="0" w:space="0" w:color="auto"/>
          </w:divBdr>
          <w:divsChild>
            <w:div w:id="96338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56879">
      <w:bodyDiv w:val="1"/>
      <w:marLeft w:val="0"/>
      <w:marRight w:val="0"/>
      <w:marTop w:val="0"/>
      <w:marBottom w:val="0"/>
      <w:divBdr>
        <w:top w:val="none" w:sz="0" w:space="0" w:color="auto"/>
        <w:left w:val="none" w:sz="0" w:space="0" w:color="auto"/>
        <w:bottom w:val="none" w:sz="0" w:space="0" w:color="auto"/>
        <w:right w:val="none" w:sz="0" w:space="0" w:color="auto"/>
      </w:divBdr>
    </w:div>
    <w:div w:id="1365523500">
      <w:bodyDiv w:val="1"/>
      <w:marLeft w:val="0"/>
      <w:marRight w:val="0"/>
      <w:marTop w:val="0"/>
      <w:marBottom w:val="0"/>
      <w:divBdr>
        <w:top w:val="none" w:sz="0" w:space="0" w:color="auto"/>
        <w:left w:val="none" w:sz="0" w:space="0" w:color="auto"/>
        <w:bottom w:val="none" w:sz="0" w:space="0" w:color="auto"/>
        <w:right w:val="none" w:sz="0" w:space="0" w:color="auto"/>
      </w:divBdr>
    </w:div>
    <w:div w:id="1415086074">
      <w:bodyDiv w:val="1"/>
      <w:marLeft w:val="0"/>
      <w:marRight w:val="0"/>
      <w:marTop w:val="0"/>
      <w:marBottom w:val="0"/>
      <w:divBdr>
        <w:top w:val="none" w:sz="0" w:space="0" w:color="auto"/>
        <w:left w:val="none" w:sz="0" w:space="0" w:color="auto"/>
        <w:bottom w:val="none" w:sz="0" w:space="0" w:color="auto"/>
        <w:right w:val="none" w:sz="0" w:space="0" w:color="auto"/>
      </w:divBdr>
    </w:div>
    <w:div w:id="1534885284">
      <w:bodyDiv w:val="1"/>
      <w:marLeft w:val="0"/>
      <w:marRight w:val="0"/>
      <w:marTop w:val="0"/>
      <w:marBottom w:val="0"/>
      <w:divBdr>
        <w:top w:val="none" w:sz="0" w:space="0" w:color="auto"/>
        <w:left w:val="none" w:sz="0" w:space="0" w:color="auto"/>
        <w:bottom w:val="none" w:sz="0" w:space="0" w:color="auto"/>
        <w:right w:val="none" w:sz="0" w:space="0" w:color="auto"/>
      </w:divBdr>
    </w:div>
    <w:div w:id="1539396277">
      <w:bodyDiv w:val="1"/>
      <w:marLeft w:val="0"/>
      <w:marRight w:val="0"/>
      <w:marTop w:val="0"/>
      <w:marBottom w:val="0"/>
      <w:divBdr>
        <w:top w:val="none" w:sz="0" w:space="0" w:color="auto"/>
        <w:left w:val="none" w:sz="0" w:space="0" w:color="auto"/>
        <w:bottom w:val="none" w:sz="0" w:space="0" w:color="auto"/>
        <w:right w:val="none" w:sz="0" w:space="0" w:color="auto"/>
      </w:divBdr>
      <w:divsChild>
        <w:div w:id="1745179417">
          <w:marLeft w:val="0"/>
          <w:marRight w:val="0"/>
          <w:marTop w:val="0"/>
          <w:marBottom w:val="150"/>
          <w:divBdr>
            <w:top w:val="none" w:sz="0" w:space="0" w:color="auto"/>
            <w:left w:val="none" w:sz="0" w:space="0" w:color="auto"/>
            <w:bottom w:val="none" w:sz="0" w:space="0" w:color="auto"/>
            <w:right w:val="none" w:sz="0" w:space="0" w:color="auto"/>
          </w:divBdr>
          <w:divsChild>
            <w:div w:id="899098890">
              <w:marLeft w:val="0"/>
              <w:marRight w:val="0"/>
              <w:marTop w:val="75"/>
              <w:marBottom w:val="0"/>
              <w:divBdr>
                <w:top w:val="none" w:sz="0" w:space="0" w:color="auto"/>
                <w:left w:val="none" w:sz="0" w:space="0" w:color="auto"/>
                <w:bottom w:val="none" w:sz="0" w:space="0" w:color="auto"/>
                <w:right w:val="none" w:sz="0" w:space="0" w:color="auto"/>
              </w:divBdr>
            </w:div>
          </w:divsChild>
        </w:div>
        <w:div w:id="800537614">
          <w:marLeft w:val="0"/>
          <w:marRight w:val="0"/>
          <w:marTop w:val="0"/>
          <w:marBottom w:val="150"/>
          <w:divBdr>
            <w:top w:val="single" w:sz="6" w:space="0" w:color="6495B3"/>
            <w:left w:val="single" w:sz="6" w:space="0" w:color="6495B3"/>
            <w:bottom w:val="single" w:sz="6" w:space="0" w:color="6495B3"/>
            <w:right w:val="single" w:sz="6" w:space="0" w:color="6495B3"/>
          </w:divBdr>
          <w:divsChild>
            <w:div w:id="1695574385">
              <w:marLeft w:val="240"/>
              <w:marRight w:val="240"/>
              <w:marTop w:val="240"/>
              <w:marBottom w:val="240"/>
              <w:divBdr>
                <w:top w:val="none" w:sz="0" w:space="0" w:color="auto"/>
                <w:left w:val="none" w:sz="0" w:space="0" w:color="auto"/>
                <w:bottom w:val="none" w:sz="0" w:space="0" w:color="auto"/>
                <w:right w:val="none" w:sz="0" w:space="0" w:color="auto"/>
              </w:divBdr>
              <w:divsChild>
                <w:div w:id="355273857">
                  <w:marLeft w:val="0"/>
                  <w:marRight w:val="0"/>
                  <w:marTop w:val="0"/>
                  <w:marBottom w:val="0"/>
                  <w:divBdr>
                    <w:top w:val="none" w:sz="0" w:space="0" w:color="auto"/>
                    <w:left w:val="none" w:sz="0" w:space="0" w:color="auto"/>
                    <w:bottom w:val="none" w:sz="0" w:space="0" w:color="auto"/>
                    <w:right w:val="none" w:sz="0" w:space="0" w:color="auto"/>
                  </w:divBdr>
                </w:div>
                <w:div w:id="930162795">
                  <w:marLeft w:val="0"/>
                  <w:marRight w:val="0"/>
                  <w:marTop w:val="0"/>
                  <w:marBottom w:val="0"/>
                  <w:divBdr>
                    <w:top w:val="none" w:sz="0" w:space="0" w:color="auto"/>
                    <w:left w:val="none" w:sz="0" w:space="0" w:color="auto"/>
                    <w:bottom w:val="none" w:sz="0" w:space="0" w:color="auto"/>
                    <w:right w:val="none" w:sz="0" w:space="0" w:color="auto"/>
                  </w:divBdr>
                </w:div>
                <w:div w:id="392854654">
                  <w:marLeft w:val="0"/>
                  <w:marRight w:val="0"/>
                  <w:marTop w:val="0"/>
                  <w:marBottom w:val="0"/>
                  <w:divBdr>
                    <w:top w:val="none" w:sz="0" w:space="0" w:color="auto"/>
                    <w:left w:val="none" w:sz="0" w:space="0" w:color="auto"/>
                    <w:bottom w:val="none" w:sz="0" w:space="0" w:color="auto"/>
                    <w:right w:val="none" w:sz="0" w:space="0" w:color="auto"/>
                  </w:divBdr>
                </w:div>
                <w:div w:id="612400304">
                  <w:marLeft w:val="0"/>
                  <w:marRight w:val="0"/>
                  <w:marTop w:val="0"/>
                  <w:marBottom w:val="0"/>
                  <w:divBdr>
                    <w:top w:val="none" w:sz="0" w:space="0" w:color="auto"/>
                    <w:left w:val="none" w:sz="0" w:space="0" w:color="auto"/>
                    <w:bottom w:val="none" w:sz="0" w:space="0" w:color="auto"/>
                    <w:right w:val="none" w:sz="0" w:space="0" w:color="auto"/>
                  </w:divBdr>
                </w:div>
                <w:div w:id="4618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5580">
          <w:marLeft w:val="0"/>
          <w:marRight w:val="0"/>
          <w:marTop w:val="0"/>
          <w:marBottom w:val="150"/>
          <w:divBdr>
            <w:top w:val="none" w:sz="0" w:space="0" w:color="auto"/>
            <w:left w:val="none" w:sz="0" w:space="0" w:color="auto"/>
            <w:bottom w:val="none" w:sz="0" w:space="0" w:color="auto"/>
            <w:right w:val="none" w:sz="0" w:space="0" w:color="auto"/>
          </w:divBdr>
          <w:divsChild>
            <w:div w:id="924340604">
              <w:marLeft w:val="0"/>
              <w:marRight w:val="0"/>
              <w:marTop w:val="60"/>
              <w:marBottom w:val="0"/>
              <w:divBdr>
                <w:top w:val="none" w:sz="0" w:space="0" w:color="auto"/>
                <w:left w:val="none" w:sz="0" w:space="0" w:color="auto"/>
                <w:bottom w:val="none" w:sz="0" w:space="0" w:color="auto"/>
                <w:right w:val="none" w:sz="0" w:space="0" w:color="auto"/>
              </w:divBdr>
              <w:divsChild>
                <w:div w:id="1826896618">
                  <w:marLeft w:val="0"/>
                  <w:marRight w:val="0"/>
                  <w:marTop w:val="0"/>
                  <w:marBottom w:val="0"/>
                  <w:divBdr>
                    <w:top w:val="none" w:sz="0" w:space="0" w:color="auto"/>
                    <w:left w:val="none" w:sz="0" w:space="0" w:color="auto"/>
                    <w:bottom w:val="none" w:sz="0" w:space="0" w:color="auto"/>
                    <w:right w:val="none" w:sz="0" w:space="0" w:color="auto"/>
                  </w:divBdr>
                </w:div>
                <w:div w:id="113811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4928">
          <w:marLeft w:val="0"/>
          <w:marRight w:val="0"/>
          <w:marTop w:val="0"/>
          <w:marBottom w:val="150"/>
          <w:divBdr>
            <w:top w:val="none" w:sz="0" w:space="0" w:color="auto"/>
            <w:left w:val="none" w:sz="0" w:space="0" w:color="auto"/>
            <w:bottom w:val="none" w:sz="0" w:space="0" w:color="auto"/>
            <w:right w:val="none" w:sz="0" w:space="0" w:color="auto"/>
          </w:divBdr>
          <w:divsChild>
            <w:div w:id="431978743">
              <w:marLeft w:val="0"/>
              <w:marRight w:val="0"/>
              <w:marTop w:val="60"/>
              <w:marBottom w:val="0"/>
              <w:divBdr>
                <w:top w:val="none" w:sz="0" w:space="0" w:color="auto"/>
                <w:left w:val="none" w:sz="0" w:space="0" w:color="auto"/>
                <w:bottom w:val="none" w:sz="0" w:space="0" w:color="auto"/>
                <w:right w:val="none" w:sz="0" w:space="0" w:color="auto"/>
              </w:divBdr>
              <w:divsChild>
                <w:div w:id="1248348132">
                  <w:marLeft w:val="0"/>
                  <w:marRight w:val="0"/>
                  <w:marTop w:val="0"/>
                  <w:marBottom w:val="0"/>
                  <w:divBdr>
                    <w:top w:val="none" w:sz="0" w:space="0" w:color="auto"/>
                    <w:left w:val="none" w:sz="0" w:space="0" w:color="auto"/>
                    <w:bottom w:val="none" w:sz="0" w:space="0" w:color="auto"/>
                    <w:right w:val="none" w:sz="0" w:space="0" w:color="auto"/>
                  </w:divBdr>
                </w:div>
                <w:div w:id="23254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16538">
          <w:marLeft w:val="0"/>
          <w:marRight w:val="0"/>
          <w:marTop w:val="0"/>
          <w:marBottom w:val="150"/>
          <w:divBdr>
            <w:top w:val="none" w:sz="0" w:space="0" w:color="auto"/>
            <w:left w:val="none" w:sz="0" w:space="0" w:color="auto"/>
            <w:bottom w:val="none" w:sz="0" w:space="0" w:color="auto"/>
            <w:right w:val="none" w:sz="0" w:space="0" w:color="auto"/>
          </w:divBdr>
          <w:divsChild>
            <w:div w:id="1573544103">
              <w:marLeft w:val="0"/>
              <w:marRight w:val="0"/>
              <w:marTop w:val="60"/>
              <w:marBottom w:val="0"/>
              <w:divBdr>
                <w:top w:val="none" w:sz="0" w:space="0" w:color="auto"/>
                <w:left w:val="none" w:sz="0" w:space="0" w:color="auto"/>
                <w:bottom w:val="none" w:sz="0" w:space="0" w:color="auto"/>
                <w:right w:val="none" w:sz="0" w:space="0" w:color="auto"/>
              </w:divBdr>
              <w:divsChild>
                <w:div w:id="1647203967">
                  <w:marLeft w:val="0"/>
                  <w:marRight w:val="0"/>
                  <w:marTop w:val="0"/>
                  <w:marBottom w:val="0"/>
                  <w:divBdr>
                    <w:top w:val="none" w:sz="0" w:space="0" w:color="auto"/>
                    <w:left w:val="none" w:sz="0" w:space="0" w:color="auto"/>
                    <w:bottom w:val="none" w:sz="0" w:space="0" w:color="auto"/>
                    <w:right w:val="none" w:sz="0" w:space="0" w:color="auto"/>
                  </w:divBdr>
                </w:div>
                <w:div w:id="169387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38057">
          <w:marLeft w:val="0"/>
          <w:marRight w:val="0"/>
          <w:marTop w:val="0"/>
          <w:marBottom w:val="150"/>
          <w:divBdr>
            <w:top w:val="none" w:sz="0" w:space="0" w:color="auto"/>
            <w:left w:val="none" w:sz="0" w:space="0" w:color="auto"/>
            <w:bottom w:val="none" w:sz="0" w:space="0" w:color="auto"/>
            <w:right w:val="none" w:sz="0" w:space="0" w:color="auto"/>
          </w:divBdr>
          <w:divsChild>
            <w:div w:id="981615720">
              <w:marLeft w:val="0"/>
              <w:marRight w:val="0"/>
              <w:marTop w:val="60"/>
              <w:marBottom w:val="0"/>
              <w:divBdr>
                <w:top w:val="none" w:sz="0" w:space="0" w:color="auto"/>
                <w:left w:val="none" w:sz="0" w:space="0" w:color="auto"/>
                <w:bottom w:val="none" w:sz="0" w:space="0" w:color="auto"/>
                <w:right w:val="none" w:sz="0" w:space="0" w:color="auto"/>
              </w:divBdr>
              <w:divsChild>
                <w:div w:id="2020810628">
                  <w:marLeft w:val="0"/>
                  <w:marRight w:val="0"/>
                  <w:marTop w:val="0"/>
                  <w:marBottom w:val="0"/>
                  <w:divBdr>
                    <w:top w:val="none" w:sz="0" w:space="0" w:color="auto"/>
                    <w:left w:val="none" w:sz="0" w:space="0" w:color="auto"/>
                    <w:bottom w:val="none" w:sz="0" w:space="0" w:color="auto"/>
                    <w:right w:val="none" w:sz="0" w:space="0" w:color="auto"/>
                  </w:divBdr>
                </w:div>
                <w:div w:id="49060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6640">
          <w:marLeft w:val="0"/>
          <w:marRight w:val="0"/>
          <w:marTop w:val="0"/>
          <w:marBottom w:val="150"/>
          <w:divBdr>
            <w:top w:val="none" w:sz="0" w:space="0" w:color="auto"/>
            <w:left w:val="none" w:sz="0" w:space="0" w:color="auto"/>
            <w:bottom w:val="none" w:sz="0" w:space="0" w:color="auto"/>
            <w:right w:val="none" w:sz="0" w:space="0" w:color="auto"/>
          </w:divBdr>
          <w:divsChild>
            <w:div w:id="821118953">
              <w:marLeft w:val="0"/>
              <w:marRight w:val="0"/>
              <w:marTop w:val="60"/>
              <w:marBottom w:val="0"/>
              <w:divBdr>
                <w:top w:val="none" w:sz="0" w:space="0" w:color="auto"/>
                <w:left w:val="none" w:sz="0" w:space="0" w:color="auto"/>
                <w:bottom w:val="none" w:sz="0" w:space="0" w:color="auto"/>
                <w:right w:val="none" w:sz="0" w:space="0" w:color="auto"/>
              </w:divBdr>
              <w:divsChild>
                <w:div w:id="936867231">
                  <w:marLeft w:val="0"/>
                  <w:marRight w:val="0"/>
                  <w:marTop w:val="0"/>
                  <w:marBottom w:val="0"/>
                  <w:divBdr>
                    <w:top w:val="none" w:sz="0" w:space="0" w:color="auto"/>
                    <w:left w:val="none" w:sz="0" w:space="0" w:color="auto"/>
                    <w:bottom w:val="none" w:sz="0" w:space="0" w:color="auto"/>
                    <w:right w:val="none" w:sz="0" w:space="0" w:color="auto"/>
                  </w:divBdr>
                </w:div>
                <w:div w:id="204224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67881">
          <w:marLeft w:val="0"/>
          <w:marRight w:val="0"/>
          <w:marTop w:val="0"/>
          <w:marBottom w:val="150"/>
          <w:divBdr>
            <w:top w:val="none" w:sz="0" w:space="0" w:color="auto"/>
            <w:left w:val="none" w:sz="0" w:space="0" w:color="auto"/>
            <w:bottom w:val="none" w:sz="0" w:space="0" w:color="auto"/>
            <w:right w:val="none" w:sz="0" w:space="0" w:color="auto"/>
          </w:divBdr>
          <w:divsChild>
            <w:div w:id="11534696">
              <w:marLeft w:val="0"/>
              <w:marRight w:val="0"/>
              <w:marTop w:val="75"/>
              <w:marBottom w:val="0"/>
              <w:divBdr>
                <w:top w:val="none" w:sz="0" w:space="0" w:color="auto"/>
                <w:left w:val="none" w:sz="0" w:space="0" w:color="auto"/>
                <w:bottom w:val="none" w:sz="0" w:space="0" w:color="auto"/>
                <w:right w:val="none" w:sz="0" w:space="0" w:color="auto"/>
              </w:divBdr>
            </w:div>
          </w:divsChild>
        </w:div>
        <w:div w:id="894045581">
          <w:marLeft w:val="0"/>
          <w:marRight w:val="0"/>
          <w:marTop w:val="0"/>
          <w:marBottom w:val="150"/>
          <w:divBdr>
            <w:top w:val="none" w:sz="0" w:space="0" w:color="auto"/>
            <w:left w:val="none" w:sz="0" w:space="0" w:color="auto"/>
            <w:bottom w:val="none" w:sz="0" w:space="0" w:color="auto"/>
            <w:right w:val="none" w:sz="0" w:space="0" w:color="auto"/>
          </w:divBdr>
          <w:divsChild>
            <w:div w:id="1570649770">
              <w:marLeft w:val="0"/>
              <w:marRight w:val="0"/>
              <w:marTop w:val="60"/>
              <w:marBottom w:val="0"/>
              <w:divBdr>
                <w:top w:val="none" w:sz="0" w:space="0" w:color="auto"/>
                <w:left w:val="none" w:sz="0" w:space="0" w:color="auto"/>
                <w:bottom w:val="none" w:sz="0" w:space="0" w:color="auto"/>
                <w:right w:val="none" w:sz="0" w:space="0" w:color="auto"/>
              </w:divBdr>
              <w:divsChild>
                <w:div w:id="1374384792">
                  <w:marLeft w:val="0"/>
                  <w:marRight w:val="0"/>
                  <w:marTop w:val="0"/>
                  <w:marBottom w:val="0"/>
                  <w:divBdr>
                    <w:top w:val="none" w:sz="0" w:space="0" w:color="auto"/>
                    <w:left w:val="none" w:sz="0" w:space="0" w:color="auto"/>
                    <w:bottom w:val="none" w:sz="0" w:space="0" w:color="auto"/>
                    <w:right w:val="none" w:sz="0" w:space="0" w:color="auto"/>
                  </w:divBdr>
                </w:div>
                <w:div w:id="145570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50095">
          <w:marLeft w:val="0"/>
          <w:marRight w:val="0"/>
          <w:marTop w:val="0"/>
          <w:marBottom w:val="150"/>
          <w:divBdr>
            <w:top w:val="none" w:sz="0" w:space="0" w:color="auto"/>
            <w:left w:val="none" w:sz="0" w:space="0" w:color="auto"/>
            <w:bottom w:val="none" w:sz="0" w:space="0" w:color="auto"/>
            <w:right w:val="none" w:sz="0" w:space="0" w:color="auto"/>
          </w:divBdr>
          <w:divsChild>
            <w:div w:id="1661226333">
              <w:marLeft w:val="0"/>
              <w:marRight w:val="0"/>
              <w:marTop w:val="60"/>
              <w:marBottom w:val="0"/>
              <w:divBdr>
                <w:top w:val="none" w:sz="0" w:space="0" w:color="auto"/>
                <w:left w:val="none" w:sz="0" w:space="0" w:color="auto"/>
                <w:bottom w:val="none" w:sz="0" w:space="0" w:color="auto"/>
                <w:right w:val="none" w:sz="0" w:space="0" w:color="auto"/>
              </w:divBdr>
              <w:divsChild>
                <w:div w:id="1828014515">
                  <w:marLeft w:val="0"/>
                  <w:marRight w:val="0"/>
                  <w:marTop w:val="0"/>
                  <w:marBottom w:val="0"/>
                  <w:divBdr>
                    <w:top w:val="none" w:sz="0" w:space="0" w:color="auto"/>
                    <w:left w:val="none" w:sz="0" w:space="0" w:color="auto"/>
                    <w:bottom w:val="none" w:sz="0" w:space="0" w:color="auto"/>
                    <w:right w:val="none" w:sz="0" w:space="0" w:color="auto"/>
                  </w:divBdr>
                </w:div>
                <w:div w:id="173658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83892">
          <w:marLeft w:val="0"/>
          <w:marRight w:val="0"/>
          <w:marTop w:val="0"/>
          <w:marBottom w:val="150"/>
          <w:divBdr>
            <w:top w:val="none" w:sz="0" w:space="0" w:color="auto"/>
            <w:left w:val="none" w:sz="0" w:space="0" w:color="auto"/>
            <w:bottom w:val="none" w:sz="0" w:space="0" w:color="auto"/>
            <w:right w:val="none" w:sz="0" w:space="0" w:color="auto"/>
          </w:divBdr>
          <w:divsChild>
            <w:div w:id="2090031862">
              <w:marLeft w:val="0"/>
              <w:marRight w:val="0"/>
              <w:marTop w:val="60"/>
              <w:marBottom w:val="0"/>
              <w:divBdr>
                <w:top w:val="none" w:sz="0" w:space="0" w:color="auto"/>
                <w:left w:val="none" w:sz="0" w:space="0" w:color="auto"/>
                <w:bottom w:val="none" w:sz="0" w:space="0" w:color="auto"/>
                <w:right w:val="none" w:sz="0" w:space="0" w:color="auto"/>
              </w:divBdr>
              <w:divsChild>
                <w:div w:id="1818763226">
                  <w:marLeft w:val="0"/>
                  <w:marRight w:val="0"/>
                  <w:marTop w:val="0"/>
                  <w:marBottom w:val="0"/>
                  <w:divBdr>
                    <w:top w:val="none" w:sz="0" w:space="0" w:color="auto"/>
                    <w:left w:val="none" w:sz="0" w:space="0" w:color="auto"/>
                    <w:bottom w:val="none" w:sz="0" w:space="0" w:color="auto"/>
                    <w:right w:val="none" w:sz="0" w:space="0" w:color="auto"/>
                  </w:divBdr>
                </w:div>
                <w:div w:id="209840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92089">
          <w:marLeft w:val="0"/>
          <w:marRight w:val="0"/>
          <w:marTop w:val="0"/>
          <w:marBottom w:val="150"/>
          <w:divBdr>
            <w:top w:val="none" w:sz="0" w:space="0" w:color="auto"/>
            <w:left w:val="none" w:sz="0" w:space="0" w:color="auto"/>
            <w:bottom w:val="none" w:sz="0" w:space="0" w:color="auto"/>
            <w:right w:val="none" w:sz="0" w:space="0" w:color="auto"/>
          </w:divBdr>
          <w:divsChild>
            <w:div w:id="203180289">
              <w:marLeft w:val="0"/>
              <w:marRight w:val="0"/>
              <w:marTop w:val="60"/>
              <w:marBottom w:val="0"/>
              <w:divBdr>
                <w:top w:val="none" w:sz="0" w:space="0" w:color="auto"/>
                <w:left w:val="none" w:sz="0" w:space="0" w:color="auto"/>
                <w:bottom w:val="none" w:sz="0" w:space="0" w:color="auto"/>
                <w:right w:val="none" w:sz="0" w:space="0" w:color="auto"/>
              </w:divBdr>
              <w:divsChild>
                <w:div w:id="343750054">
                  <w:marLeft w:val="0"/>
                  <w:marRight w:val="0"/>
                  <w:marTop w:val="0"/>
                  <w:marBottom w:val="0"/>
                  <w:divBdr>
                    <w:top w:val="none" w:sz="0" w:space="0" w:color="auto"/>
                    <w:left w:val="none" w:sz="0" w:space="0" w:color="auto"/>
                    <w:bottom w:val="none" w:sz="0" w:space="0" w:color="auto"/>
                    <w:right w:val="none" w:sz="0" w:space="0" w:color="auto"/>
                  </w:divBdr>
                </w:div>
                <w:div w:id="115764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92937">
          <w:marLeft w:val="0"/>
          <w:marRight w:val="0"/>
          <w:marTop w:val="0"/>
          <w:marBottom w:val="150"/>
          <w:divBdr>
            <w:top w:val="none" w:sz="0" w:space="0" w:color="auto"/>
            <w:left w:val="none" w:sz="0" w:space="0" w:color="auto"/>
            <w:bottom w:val="none" w:sz="0" w:space="0" w:color="auto"/>
            <w:right w:val="none" w:sz="0" w:space="0" w:color="auto"/>
          </w:divBdr>
          <w:divsChild>
            <w:div w:id="1184633311">
              <w:marLeft w:val="0"/>
              <w:marRight w:val="0"/>
              <w:marTop w:val="60"/>
              <w:marBottom w:val="0"/>
              <w:divBdr>
                <w:top w:val="none" w:sz="0" w:space="0" w:color="auto"/>
                <w:left w:val="none" w:sz="0" w:space="0" w:color="auto"/>
                <w:bottom w:val="none" w:sz="0" w:space="0" w:color="auto"/>
                <w:right w:val="none" w:sz="0" w:space="0" w:color="auto"/>
              </w:divBdr>
              <w:divsChild>
                <w:div w:id="1604413467">
                  <w:marLeft w:val="0"/>
                  <w:marRight w:val="0"/>
                  <w:marTop w:val="0"/>
                  <w:marBottom w:val="0"/>
                  <w:divBdr>
                    <w:top w:val="none" w:sz="0" w:space="0" w:color="auto"/>
                    <w:left w:val="none" w:sz="0" w:space="0" w:color="auto"/>
                    <w:bottom w:val="none" w:sz="0" w:space="0" w:color="auto"/>
                    <w:right w:val="none" w:sz="0" w:space="0" w:color="auto"/>
                  </w:divBdr>
                </w:div>
                <w:div w:id="210406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30090">
          <w:marLeft w:val="0"/>
          <w:marRight w:val="0"/>
          <w:marTop w:val="0"/>
          <w:marBottom w:val="150"/>
          <w:divBdr>
            <w:top w:val="none" w:sz="0" w:space="0" w:color="auto"/>
            <w:left w:val="none" w:sz="0" w:space="0" w:color="auto"/>
            <w:bottom w:val="none" w:sz="0" w:space="0" w:color="auto"/>
            <w:right w:val="none" w:sz="0" w:space="0" w:color="auto"/>
          </w:divBdr>
          <w:divsChild>
            <w:div w:id="414589522">
              <w:marLeft w:val="0"/>
              <w:marRight w:val="0"/>
              <w:marTop w:val="60"/>
              <w:marBottom w:val="0"/>
              <w:divBdr>
                <w:top w:val="none" w:sz="0" w:space="0" w:color="auto"/>
                <w:left w:val="none" w:sz="0" w:space="0" w:color="auto"/>
                <w:bottom w:val="none" w:sz="0" w:space="0" w:color="auto"/>
                <w:right w:val="none" w:sz="0" w:space="0" w:color="auto"/>
              </w:divBdr>
              <w:divsChild>
                <w:div w:id="744688424">
                  <w:marLeft w:val="0"/>
                  <w:marRight w:val="0"/>
                  <w:marTop w:val="0"/>
                  <w:marBottom w:val="0"/>
                  <w:divBdr>
                    <w:top w:val="none" w:sz="0" w:space="0" w:color="auto"/>
                    <w:left w:val="none" w:sz="0" w:space="0" w:color="auto"/>
                    <w:bottom w:val="none" w:sz="0" w:space="0" w:color="auto"/>
                    <w:right w:val="none" w:sz="0" w:space="0" w:color="auto"/>
                  </w:divBdr>
                </w:div>
                <w:div w:id="20373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82338">
          <w:marLeft w:val="0"/>
          <w:marRight w:val="0"/>
          <w:marTop w:val="0"/>
          <w:marBottom w:val="150"/>
          <w:divBdr>
            <w:top w:val="none" w:sz="0" w:space="0" w:color="auto"/>
            <w:left w:val="none" w:sz="0" w:space="0" w:color="auto"/>
            <w:bottom w:val="none" w:sz="0" w:space="0" w:color="auto"/>
            <w:right w:val="none" w:sz="0" w:space="0" w:color="auto"/>
          </w:divBdr>
          <w:divsChild>
            <w:div w:id="399670287">
              <w:marLeft w:val="0"/>
              <w:marRight w:val="0"/>
              <w:marTop w:val="60"/>
              <w:marBottom w:val="0"/>
              <w:divBdr>
                <w:top w:val="none" w:sz="0" w:space="0" w:color="auto"/>
                <w:left w:val="none" w:sz="0" w:space="0" w:color="auto"/>
                <w:bottom w:val="none" w:sz="0" w:space="0" w:color="auto"/>
                <w:right w:val="none" w:sz="0" w:space="0" w:color="auto"/>
              </w:divBdr>
              <w:divsChild>
                <w:div w:id="1325207134">
                  <w:marLeft w:val="0"/>
                  <w:marRight w:val="0"/>
                  <w:marTop w:val="0"/>
                  <w:marBottom w:val="0"/>
                  <w:divBdr>
                    <w:top w:val="none" w:sz="0" w:space="0" w:color="auto"/>
                    <w:left w:val="none" w:sz="0" w:space="0" w:color="auto"/>
                    <w:bottom w:val="none" w:sz="0" w:space="0" w:color="auto"/>
                    <w:right w:val="none" w:sz="0" w:space="0" w:color="auto"/>
                  </w:divBdr>
                </w:div>
                <w:div w:id="9885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129150">
          <w:marLeft w:val="0"/>
          <w:marRight w:val="0"/>
          <w:marTop w:val="0"/>
          <w:marBottom w:val="150"/>
          <w:divBdr>
            <w:top w:val="none" w:sz="0" w:space="0" w:color="auto"/>
            <w:left w:val="none" w:sz="0" w:space="0" w:color="auto"/>
            <w:bottom w:val="none" w:sz="0" w:space="0" w:color="auto"/>
            <w:right w:val="none" w:sz="0" w:space="0" w:color="auto"/>
          </w:divBdr>
          <w:divsChild>
            <w:div w:id="224683243">
              <w:marLeft w:val="0"/>
              <w:marRight w:val="0"/>
              <w:marTop w:val="60"/>
              <w:marBottom w:val="0"/>
              <w:divBdr>
                <w:top w:val="none" w:sz="0" w:space="0" w:color="auto"/>
                <w:left w:val="none" w:sz="0" w:space="0" w:color="auto"/>
                <w:bottom w:val="none" w:sz="0" w:space="0" w:color="auto"/>
                <w:right w:val="none" w:sz="0" w:space="0" w:color="auto"/>
              </w:divBdr>
              <w:divsChild>
                <w:div w:id="1360622595">
                  <w:marLeft w:val="0"/>
                  <w:marRight w:val="0"/>
                  <w:marTop w:val="0"/>
                  <w:marBottom w:val="0"/>
                  <w:divBdr>
                    <w:top w:val="none" w:sz="0" w:space="0" w:color="auto"/>
                    <w:left w:val="none" w:sz="0" w:space="0" w:color="auto"/>
                    <w:bottom w:val="none" w:sz="0" w:space="0" w:color="auto"/>
                    <w:right w:val="none" w:sz="0" w:space="0" w:color="auto"/>
                  </w:divBdr>
                </w:div>
                <w:div w:id="84648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611273">
      <w:bodyDiv w:val="1"/>
      <w:marLeft w:val="0"/>
      <w:marRight w:val="0"/>
      <w:marTop w:val="0"/>
      <w:marBottom w:val="0"/>
      <w:divBdr>
        <w:top w:val="none" w:sz="0" w:space="0" w:color="auto"/>
        <w:left w:val="none" w:sz="0" w:space="0" w:color="auto"/>
        <w:bottom w:val="none" w:sz="0" w:space="0" w:color="auto"/>
        <w:right w:val="none" w:sz="0" w:space="0" w:color="auto"/>
      </w:divBdr>
    </w:div>
    <w:div w:id="1610120041">
      <w:bodyDiv w:val="1"/>
      <w:marLeft w:val="0"/>
      <w:marRight w:val="0"/>
      <w:marTop w:val="0"/>
      <w:marBottom w:val="0"/>
      <w:divBdr>
        <w:top w:val="none" w:sz="0" w:space="0" w:color="auto"/>
        <w:left w:val="none" w:sz="0" w:space="0" w:color="auto"/>
        <w:bottom w:val="none" w:sz="0" w:space="0" w:color="auto"/>
        <w:right w:val="none" w:sz="0" w:space="0" w:color="auto"/>
      </w:divBdr>
    </w:div>
    <w:div w:id="1804499658">
      <w:bodyDiv w:val="1"/>
      <w:marLeft w:val="0"/>
      <w:marRight w:val="0"/>
      <w:marTop w:val="0"/>
      <w:marBottom w:val="0"/>
      <w:divBdr>
        <w:top w:val="none" w:sz="0" w:space="0" w:color="auto"/>
        <w:left w:val="none" w:sz="0" w:space="0" w:color="auto"/>
        <w:bottom w:val="none" w:sz="0" w:space="0" w:color="auto"/>
        <w:right w:val="none" w:sz="0" w:space="0" w:color="auto"/>
      </w:divBdr>
    </w:div>
    <w:div w:id="1918435671">
      <w:bodyDiv w:val="1"/>
      <w:marLeft w:val="0"/>
      <w:marRight w:val="0"/>
      <w:marTop w:val="0"/>
      <w:marBottom w:val="0"/>
      <w:divBdr>
        <w:top w:val="none" w:sz="0" w:space="0" w:color="auto"/>
        <w:left w:val="none" w:sz="0" w:space="0" w:color="auto"/>
        <w:bottom w:val="none" w:sz="0" w:space="0" w:color="auto"/>
        <w:right w:val="none" w:sz="0" w:space="0" w:color="auto"/>
      </w:divBdr>
      <w:divsChild>
        <w:div w:id="1559706497">
          <w:marLeft w:val="0"/>
          <w:marRight w:val="0"/>
          <w:marTop w:val="0"/>
          <w:marBottom w:val="0"/>
          <w:divBdr>
            <w:top w:val="none" w:sz="0" w:space="0" w:color="auto"/>
            <w:left w:val="none" w:sz="0" w:space="0" w:color="auto"/>
            <w:bottom w:val="none" w:sz="0" w:space="0" w:color="auto"/>
            <w:right w:val="none" w:sz="0" w:space="0" w:color="auto"/>
          </w:divBdr>
          <w:divsChild>
            <w:div w:id="1627196149">
              <w:marLeft w:val="0"/>
              <w:marRight w:val="0"/>
              <w:marTop w:val="0"/>
              <w:marBottom w:val="0"/>
              <w:divBdr>
                <w:top w:val="none" w:sz="0" w:space="0" w:color="auto"/>
                <w:left w:val="none" w:sz="0" w:space="0" w:color="auto"/>
                <w:bottom w:val="none" w:sz="0" w:space="0" w:color="auto"/>
                <w:right w:val="none" w:sz="0" w:space="0" w:color="auto"/>
              </w:divBdr>
            </w:div>
          </w:divsChild>
        </w:div>
        <w:div w:id="1948535279">
          <w:marLeft w:val="0"/>
          <w:marRight w:val="0"/>
          <w:marTop w:val="0"/>
          <w:marBottom w:val="0"/>
          <w:divBdr>
            <w:top w:val="none" w:sz="0" w:space="0" w:color="auto"/>
            <w:left w:val="none" w:sz="0" w:space="0" w:color="auto"/>
            <w:bottom w:val="none" w:sz="0" w:space="0" w:color="auto"/>
            <w:right w:val="none" w:sz="0" w:space="0" w:color="auto"/>
          </w:divBdr>
          <w:divsChild>
            <w:div w:id="177196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59749">
      <w:bodyDiv w:val="1"/>
      <w:marLeft w:val="0"/>
      <w:marRight w:val="0"/>
      <w:marTop w:val="0"/>
      <w:marBottom w:val="0"/>
      <w:divBdr>
        <w:top w:val="none" w:sz="0" w:space="0" w:color="auto"/>
        <w:left w:val="none" w:sz="0" w:space="0" w:color="auto"/>
        <w:bottom w:val="none" w:sz="0" w:space="0" w:color="auto"/>
        <w:right w:val="none" w:sz="0" w:space="0" w:color="auto"/>
      </w:divBdr>
    </w:div>
    <w:div w:id="2095588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tsy.com/au/listing/606806072/super-smash-bros-ultimate-poster-13x19" TargetMode="External"/><Relationship Id="rId13" Type="http://schemas.openxmlformats.org/officeDocument/2006/relationships/image" Target="media/image3.png"/><Relationship Id="rId18" Type="http://schemas.openxmlformats.org/officeDocument/2006/relationships/hyperlink" Target="https://quanticfoundry.com/2017/08/29/just-important-female-protagonists/"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youtube.com/watch?v=txdY6fzjef8"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zlulSyBI2aY" TargetMode="Externa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j_WDbgOku9w" TargetMode="External"/><Relationship Id="rId23" Type="http://schemas.openxmlformats.org/officeDocument/2006/relationships/hyperlink" Target="https://www.gameskinny.com/89iv1/how-to-join-overwatch-ptr" TargetMode="Externa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https://www.youtube.com/watch?v=WShCN-AYHqA" TargetMode="Externa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youtube.com/watch?v=zlulSyBI2aY" TargetMode="External"/><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032806\OneDrive\Templates\Mo%20Template.dotx" TargetMode="Externa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48526-7E93-4D96-BCF8-C75D25481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 Template</Template>
  <TotalTime>485</TotalTime>
  <Pages>11</Pages>
  <Words>1707</Words>
  <Characters>9733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BTEC National Extended Diploma in Creative Media Production</vt:lpstr>
    </vt:vector>
  </TitlesOfParts>
  <Company>Salford City College</Company>
  <LinksUpToDate>false</LinksUpToDate>
  <CharactersWithSpaces>11418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BTEC National Extended Diploma in Creative Media Production</dc:title>
  <dc:subject>Unit 6: Critical Approaches</dc:subject>
  <dc:creator>STUDENT Joseph Roper</dc:creator>
  <cp:keywords/>
  <dc:description/>
  <cp:lastModifiedBy>STUDENT Joseph Roper</cp:lastModifiedBy>
  <cp:revision>183</cp:revision>
  <dcterms:created xsi:type="dcterms:W3CDTF">2017-10-18T21:25:00Z</dcterms:created>
  <dcterms:modified xsi:type="dcterms:W3CDTF">2018-12-06T13:19:00Z</dcterms:modified>
</cp:coreProperties>
</file>